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597A3" w14:textId="77777777" w:rsidR="00FE0090" w:rsidRPr="00B10CED" w:rsidRDefault="00FE0090" w:rsidP="00FE0090">
      <w:pPr>
        <w:pStyle w:val="Title"/>
        <w:jc w:val="right"/>
        <w:rPr>
          <w:rFonts w:ascii="Times New Roman" w:hAnsi="Times New Roman"/>
          <w:sz w:val="20"/>
        </w:rPr>
      </w:pPr>
      <w:r w:rsidRPr="00B10CED">
        <w:rPr>
          <w:rFonts w:ascii="Times New Roman" w:hAnsi="Times New Roman"/>
          <w:sz w:val="20"/>
        </w:rPr>
        <w:t>Supplement and Fitness Shop</w:t>
      </w:r>
    </w:p>
    <w:p w14:paraId="7BBED1DB" w14:textId="77777777" w:rsidR="00444035" w:rsidRPr="00B10CED" w:rsidRDefault="004455A2">
      <w:pPr>
        <w:pStyle w:val="Title"/>
        <w:jc w:val="right"/>
        <w:rPr>
          <w:rFonts w:ascii="Times New Roman" w:hAnsi="Times New Roman"/>
          <w:sz w:val="20"/>
        </w:rPr>
      </w:pPr>
      <w:r w:rsidRPr="00B10CED">
        <w:rPr>
          <w:rFonts w:ascii="Times New Roman" w:hAnsi="Times New Roman"/>
          <w:sz w:val="20"/>
        </w:rPr>
        <w:fldChar w:fldCharType="begin"/>
      </w:r>
      <w:r w:rsidRPr="00B10CED">
        <w:rPr>
          <w:rFonts w:ascii="Times New Roman" w:hAnsi="Times New Roman"/>
          <w:sz w:val="20"/>
        </w:rPr>
        <w:instrText xml:space="preserve"> TITLE  \* MERGEFORMAT </w:instrText>
      </w:r>
      <w:r w:rsidRPr="00B10CED">
        <w:rPr>
          <w:rFonts w:ascii="Times New Roman" w:hAnsi="Times New Roman"/>
          <w:sz w:val="20"/>
        </w:rPr>
        <w:fldChar w:fldCharType="separate"/>
      </w:r>
      <w:r w:rsidRPr="00B10CED">
        <w:rPr>
          <w:rFonts w:ascii="Times New Roman" w:hAnsi="Times New Roman"/>
          <w:sz w:val="20"/>
        </w:rPr>
        <w:t>Software Architecture Document</w:t>
      </w:r>
      <w:r w:rsidRPr="00B10CED">
        <w:rPr>
          <w:rFonts w:ascii="Times New Roman" w:hAnsi="Times New Roman"/>
          <w:sz w:val="20"/>
        </w:rPr>
        <w:fldChar w:fldCharType="end"/>
      </w:r>
    </w:p>
    <w:p w14:paraId="6285C0DB" w14:textId="77777777" w:rsidR="00444035" w:rsidRPr="00B10CED" w:rsidRDefault="00444035">
      <w:pPr>
        <w:pStyle w:val="Title"/>
        <w:jc w:val="right"/>
        <w:rPr>
          <w:rFonts w:ascii="Times New Roman" w:hAnsi="Times New Roman"/>
          <w:sz w:val="20"/>
        </w:rPr>
      </w:pPr>
    </w:p>
    <w:p w14:paraId="40448CF7" w14:textId="5FAF95E3" w:rsidR="00444035" w:rsidRPr="00B10CED" w:rsidRDefault="00F34309">
      <w:pPr>
        <w:pStyle w:val="Title"/>
        <w:jc w:val="right"/>
        <w:rPr>
          <w:rFonts w:ascii="Times New Roman" w:hAnsi="Times New Roman"/>
          <w:sz w:val="20"/>
        </w:rPr>
      </w:pPr>
      <w:r w:rsidRPr="00B10CED">
        <w:rPr>
          <w:rFonts w:ascii="Times New Roman" w:hAnsi="Times New Roman"/>
          <w:sz w:val="20"/>
        </w:rPr>
        <w:t>Version &lt;1.</w:t>
      </w:r>
      <w:r w:rsidR="008B73D9" w:rsidRPr="00B10CED">
        <w:rPr>
          <w:rFonts w:ascii="Times New Roman" w:hAnsi="Times New Roman"/>
          <w:sz w:val="20"/>
        </w:rPr>
        <w:t>1</w:t>
      </w:r>
      <w:r w:rsidRPr="00B10CED">
        <w:rPr>
          <w:rFonts w:ascii="Times New Roman" w:hAnsi="Times New Roman"/>
          <w:sz w:val="20"/>
        </w:rPr>
        <w:t>&gt;</w:t>
      </w:r>
    </w:p>
    <w:p w14:paraId="20E0BFCA" w14:textId="77777777" w:rsidR="00444035" w:rsidRPr="00B10CED" w:rsidRDefault="00444035" w:rsidP="00DF2660">
      <w:pPr>
        <w:pStyle w:val="InfoBlue"/>
      </w:pPr>
    </w:p>
    <w:p w14:paraId="692A7CFA" w14:textId="77777777" w:rsidR="00444035" w:rsidRPr="00B10CED" w:rsidRDefault="00444035" w:rsidP="00DF2660">
      <w:pPr>
        <w:pStyle w:val="InfoBlue"/>
      </w:pPr>
    </w:p>
    <w:p w14:paraId="33DB6085" w14:textId="77777777" w:rsidR="00444035" w:rsidRPr="00B10CED" w:rsidRDefault="00444035">
      <w:pPr>
        <w:pStyle w:val="Title"/>
        <w:rPr>
          <w:rFonts w:ascii="Times New Roman" w:hAnsi="Times New Roman"/>
          <w:sz w:val="20"/>
        </w:rPr>
      </w:pPr>
    </w:p>
    <w:p w14:paraId="0212AA68" w14:textId="77777777" w:rsidR="00444035" w:rsidRPr="00B10CED" w:rsidRDefault="00444035">
      <w:pPr>
        <w:sectPr w:rsidR="00444035" w:rsidRPr="00B10CED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21201453" w14:textId="77777777" w:rsidR="00444035" w:rsidRPr="00B10CED" w:rsidRDefault="00F34309">
      <w:pPr>
        <w:pStyle w:val="Title"/>
        <w:rPr>
          <w:rFonts w:ascii="Times New Roman" w:hAnsi="Times New Roman"/>
          <w:sz w:val="20"/>
        </w:rPr>
      </w:pPr>
      <w:r w:rsidRPr="00B10CED">
        <w:rPr>
          <w:rFonts w:ascii="Times New Roman" w:hAnsi="Times New Roman"/>
          <w:sz w:val="20"/>
        </w:rPr>
        <w:lastRenderedPageBreak/>
        <w:t>Revision History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44035" w:rsidRPr="00B10CED" w14:paraId="2600A71D" w14:textId="77777777" w:rsidTr="009B582A">
        <w:tc>
          <w:tcPr>
            <w:tcW w:w="2304" w:type="dxa"/>
          </w:tcPr>
          <w:p w14:paraId="66B88500" w14:textId="77777777" w:rsidR="00444035" w:rsidRPr="00B10CED" w:rsidRDefault="00F34309">
            <w:pPr>
              <w:pStyle w:val="Tabletext"/>
              <w:jc w:val="center"/>
              <w:rPr>
                <w:b/>
              </w:rPr>
            </w:pPr>
            <w:r w:rsidRPr="00B10CED">
              <w:rPr>
                <w:b/>
              </w:rPr>
              <w:t>Date</w:t>
            </w:r>
          </w:p>
        </w:tc>
        <w:tc>
          <w:tcPr>
            <w:tcW w:w="1152" w:type="dxa"/>
          </w:tcPr>
          <w:p w14:paraId="4FD34177" w14:textId="77777777" w:rsidR="00444035" w:rsidRPr="00B10CED" w:rsidRDefault="00F34309">
            <w:pPr>
              <w:pStyle w:val="Tabletext"/>
              <w:jc w:val="center"/>
              <w:rPr>
                <w:b/>
              </w:rPr>
            </w:pPr>
            <w:r w:rsidRPr="00B10CED"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768364B8" w14:textId="77777777" w:rsidR="00444035" w:rsidRPr="00B10CED" w:rsidRDefault="00F34309">
            <w:pPr>
              <w:pStyle w:val="Tabletext"/>
              <w:jc w:val="center"/>
              <w:rPr>
                <w:b/>
              </w:rPr>
            </w:pPr>
            <w:r w:rsidRPr="00B10CED"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29BBD5AA" w14:textId="77777777" w:rsidR="00444035" w:rsidRPr="00B10CED" w:rsidRDefault="00F34309">
            <w:pPr>
              <w:pStyle w:val="Tabletext"/>
              <w:jc w:val="center"/>
              <w:rPr>
                <w:b/>
              </w:rPr>
            </w:pPr>
            <w:r w:rsidRPr="00B10CED">
              <w:rPr>
                <w:b/>
              </w:rPr>
              <w:t>Author</w:t>
            </w:r>
          </w:p>
        </w:tc>
      </w:tr>
      <w:tr w:rsidR="00444035" w:rsidRPr="00B10CED" w14:paraId="452CEFC9" w14:textId="77777777" w:rsidTr="009B582A">
        <w:tc>
          <w:tcPr>
            <w:tcW w:w="2304" w:type="dxa"/>
          </w:tcPr>
          <w:p w14:paraId="0217BA89" w14:textId="00B93969" w:rsidR="00444035" w:rsidRPr="00B10CED" w:rsidRDefault="00FE0090">
            <w:pPr>
              <w:pStyle w:val="Tabletext"/>
            </w:pPr>
            <w:r w:rsidRPr="00B10CED">
              <w:t>20/11/2024</w:t>
            </w:r>
          </w:p>
        </w:tc>
        <w:tc>
          <w:tcPr>
            <w:tcW w:w="1152" w:type="dxa"/>
          </w:tcPr>
          <w:p w14:paraId="635BD9AE" w14:textId="434E36E6" w:rsidR="00444035" w:rsidRPr="00B10CED" w:rsidRDefault="00F34309">
            <w:pPr>
              <w:pStyle w:val="Tabletext"/>
            </w:pPr>
            <w:r w:rsidRPr="00B10CED">
              <w:t>&lt;</w:t>
            </w:r>
            <w:r w:rsidR="00FE0090" w:rsidRPr="00B10CED">
              <w:t>1</w:t>
            </w:r>
            <w:r w:rsidRPr="00B10CED">
              <w:t>.</w:t>
            </w:r>
            <w:r w:rsidR="00FE0090" w:rsidRPr="00B10CED">
              <w:t>0</w:t>
            </w:r>
            <w:r w:rsidRPr="00B10CED">
              <w:t>&gt;</w:t>
            </w:r>
          </w:p>
        </w:tc>
        <w:tc>
          <w:tcPr>
            <w:tcW w:w="3744" w:type="dxa"/>
          </w:tcPr>
          <w:p w14:paraId="55BAE618" w14:textId="5ECCA761" w:rsidR="00444035" w:rsidRPr="00B10CED" w:rsidRDefault="006149F6">
            <w:pPr>
              <w:pStyle w:val="Tabletext"/>
            </w:pPr>
            <w:r w:rsidRPr="00B10CED">
              <w:t>Overview of Software Architecture</w:t>
            </w:r>
          </w:p>
        </w:tc>
        <w:tc>
          <w:tcPr>
            <w:tcW w:w="2304" w:type="dxa"/>
          </w:tcPr>
          <w:p w14:paraId="0CAD7D2C" w14:textId="77777777" w:rsidR="00444035" w:rsidRPr="00B10CED" w:rsidRDefault="00FE0090">
            <w:pPr>
              <w:pStyle w:val="Tabletext"/>
            </w:pPr>
            <w:r w:rsidRPr="00B10CED">
              <w:t>Hoàng Văn Khải</w:t>
            </w:r>
          </w:p>
          <w:p w14:paraId="7E19F730" w14:textId="37027627" w:rsidR="009B582A" w:rsidRPr="00B10CED" w:rsidRDefault="009B582A">
            <w:pPr>
              <w:pStyle w:val="Tabletext"/>
            </w:pPr>
            <w:r w:rsidRPr="00B10CED">
              <w:t>Nguyễn Đình Kiên</w:t>
            </w:r>
          </w:p>
        </w:tc>
      </w:tr>
      <w:tr w:rsidR="009B582A" w:rsidRPr="00B10CED" w14:paraId="489B4A6C" w14:textId="77777777" w:rsidTr="009B582A">
        <w:tc>
          <w:tcPr>
            <w:tcW w:w="2304" w:type="dxa"/>
          </w:tcPr>
          <w:p w14:paraId="67F7DBE4" w14:textId="13919AAD" w:rsidR="009B582A" w:rsidRPr="00B10CED" w:rsidRDefault="009B582A" w:rsidP="009B582A">
            <w:pPr>
              <w:pStyle w:val="Tabletext"/>
            </w:pPr>
            <w:r w:rsidRPr="00B10CED">
              <w:t>5/12/2024</w:t>
            </w:r>
          </w:p>
        </w:tc>
        <w:tc>
          <w:tcPr>
            <w:tcW w:w="1152" w:type="dxa"/>
          </w:tcPr>
          <w:p w14:paraId="2ABBACEB" w14:textId="5BF450E4" w:rsidR="009B582A" w:rsidRPr="00B10CED" w:rsidRDefault="009B582A" w:rsidP="009B582A">
            <w:pPr>
              <w:pStyle w:val="Tabletext"/>
            </w:pPr>
            <w:r w:rsidRPr="00B10CED">
              <w:t>&lt;1.1&gt;</w:t>
            </w:r>
          </w:p>
        </w:tc>
        <w:tc>
          <w:tcPr>
            <w:tcW w:w="3744" w:type="dxa"/>
          </w:tcPr>
          <w:p w14:paraId="28DCCB0F" w14:textId="77777777" w:rsidR="009B582A" w:rsidRDefault="00B70008" w:rsidP="009B582A">
            <w:pPr>
              <w:pStyle w:val="Tabletext"/>
            </w:pPr>
            <w:r>
              <w:t>Add Deployment and Implementation View</w:t>
            </w:r>
          </w:p>
          <w:p w14:paraId="7CE58D35" w14:textId="61DDA0D1" w:rsidR="00B70008" w:rsidRPr="00B10CED" w:rsidRDefault="005760B5" w:rsidP="009B582A">
            <w:pPr>
              <w:pStyle w:val="Tabletext"/>
            </w:pPr>
            <w:r>
              <w:t>Rewrite</w:t>
            </w:r>
            <w:r w:rsidR="00B70008">
              <w:t xml:space="preserve"> Logical View</w:t>
            </w:r>
          </w:p>
        </w:tc>
        <w:tc>
          <w:tcPr>
            <w:tcW w:w="2304" w:type="dxa"/>
          </w:tcPr>
          <w:p w14:paraId="0D67224B" w14:textId="4BE4A62B" w:rsidR="009B582A" w:rsidRPr="00B10CED" w:rsidRDefault="009B582A" w:rsidP="009B582A">
            <w:pPr>
              <w:pStyle w:val="Tabletext"/>
            </w:pPr>
            <w:r w:rsidRPr="00B10CED">
              <w:t>Hoàng Văn Khải</w:t>
            </w:r>
          </w:p>
        </w:tc>
      </w:tr>
      <w:tr w:rsidR="009B582A" w:rsidRPr="00B10CED" w14:paraId="4124F2A6" w14:textId="77777777" w:rsidTr="009B582A">
        <w:tc>
          <w:tcPr>
            <w:tcW w:w="2304" w:type="dxa"/>
          </w:tcPr>
          <w:p w14:paraId="0882ED66" w14:textId="77777777" w:rsidR="009B582A" w:rsidRPr="00B10CED" w:rsidRDefault="009B582A" w:rsidP="009B582A">
            <w:pPr>
              <w:pStyle w:val="Tabletext"/>
            </w:pPr>
          </w:p>
        </w:tc>
        <w:tc>
          <w:tcPr>
            <w:tcW w:w="1152" w:type="dxa"/>
          </w:tcPr>
          <w:p w14:paraId="21DA2591" w14:textId="77777777" w:rsidR="009B582A" w:rsidRPr="00B10CED" w:rsidRDefault="009B582A" w:rsidP="009B582A">
            <w:pPr>
              <w:pStyle w:val="Tabletext"/>
            </w:pPr>
          </w:p>
        </w:tc>
        <w:tc>
          <w:tcPr>
            <w:tcW w:w="3744" w:type="dxa"/>
          </w:tcPr>
          <w:p w14:paraId="48DFF867" w14:textId="77777777" w:rsidR="009B582A" w:rsidRPr="00B10CED" w:rsidRDefault="009B582A" w:rsidP="009B582A">
            <w:pPr>
              <w:pStyle w:val="Tabletext"/>
            </w:pPr>
          </w:p>
        </w:tc>
        <w:tc>
          <w:tcPr>
            <w:tcW w:w="2304" w:type="dxa"/>
          </w:tcPr>
          <w:p w14:paraId="53496142" w14:textId="77777777" w:rsidR="009B582A" w:rsidRPr="00B10CED" w:rsidRDefault="009B582A" w:rsidP="009B582A">
            <w:pPr>
              <w:pStyle w:val="Tabletext"/>
            </w:pPr>
          </w:p>
        </w:tc>
      </w:tr>
      <w:tr w:rsidR="009B582A" w:rsidRPr="00B10CED" w14:paraId="0C4D27B2" w14:textId="77777777" w:rsidTr="009B582A">
        <w:tc>
          <w:tcPr>
            <w:tcW w:w="2304" w:type="dxa"/>
          </w:tcPr>
          <w:p w14:paraId="417DA3B2" w14:textId="77777777" w:rsidR="009B582A" w:rsidRPr="00B10CED" w:rsidRDefault="009B582A" w:rsidP="009B582A">
            <w:pPr>
              <w:pStyle w:val="Tabletext"/>
            </w:pPr>
          </w:p>
        </w:tc>
        <w:tc>
          <w:tcPr>
            <w:tcW w:w="1152" w:type="dxa"/>
          </w:tcPr>
          <w:p w14:paraId="0BFDB1E5" w14:textId="77777777" w:rsidR="009B582A" w:rsidRPr="00B10CED" w:rsidRDefault="009B582A" w:rsidP="009B582A">
            <w:pPr>
              <w:pStyle w:val="Tabletext"/>
            </w:pPr>
          </w:p>
        </w:tc>
        <w:tc>
          <w:tcPr>
            <w:tcW w:w="3744" w:type="dxa"/>
          </w:tcPr>
          <w:p w14:paraId="1E9E4395" w14:textId="77777777" w:rsidR="009B582A" w:rsidRPr="00B10CED" w:rsidRDefault="009B582A" w:rsidP="009B582A">
            <w:pPr>
              <w:pStyle w:val="Tabletext"/>
            </w:pPr>
          </w:p>
        </w:tc>
        <w:tc>
          <w:tcPr>
            <w:tcW w:w="2304" w:type="dxa"/>
          </w:tcPr>
          <w:p w14:paraId="3893771B" w14:textId="77777777" w:rsidR="009B582A" w:rsidRPr="00B10CED" w:rsidRDefault="009B582A" w:rsidP="009B582A">
            <w:pPr>
              <w:pStyle w:val="Tabletext"/>
            </w:pPr>
          </w:p>
        </w:tc>
      </w:tr>
    </w:tbl>
    <w:p w14:paraId="06F885D3" w14:textId="77777777" w:rsidR="00444035" w:rsidRPr="00B10CED" w:rsidRDefault="00444035"/>
    <w:p w14:paraId="752AFCA7" w14:textId="77777777" w:rsidR="00B10CED" w:rsidRPr="00B10CED" w:rsidRDefault="00F34309" w:rsidP="00B10CED">
      <w:pPr>
        <w:pStyle w:val="Title"/>
        <w:rPr>
          <w:rFonts w:ascii="Times New Roman" w:hAnsi="Times New Roman"/>
          <w:sz w:val="20"/>
        </w:rPr>
      </w:pPr>
      <w:r w:rsidRPr="00B10CED">
        <w:rPr>
          <w:rFonts w:ascii="Times New Roman" w:hAnsi="Times New Roman"/>
          <w:sz w:val="20"/>
        </w:rPr>
        <w:br w:type="page"/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id w:val="853769979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14:paraId="0D2B7820" w14:textId="5E33C0F0" w:rsidR="00B10CED" w:rsidRPr="00B10CED" w:rsidRDefault="00B10CED" w:rsidP="00B10CE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B10CED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TABLE OF CONTENTS</w:t>
          </w:r>
        </w:p>
        <w:p w14:paraId="1477A961" w14:textId="39A4E280" w:rsidR="00002CD1" w:rsidRDefault="00B10CED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10CED">
            <w:fldChar w:fldCharType="begin"/>
          </w:r>
          <w:r w:rsidRPr="00B10CED">
            <w:instrText xml:space="preserve"> TOC \o "1-3" \h \z \u </w:instrText>
          </w:r>
          <w:r w:rsidRPr="00B10CED">
            <w:fldChar w:fldCharType="separate"/>
          </w:r>
          <w:hyperlink w:anchor="_Toc184438771" w:history="1">
            <w:r w:rsidR="00002CD1" w:rsidRPr="00F24859">
              <w:rPr>
                <w:rStyle w:val="Hyperlink"/>
                <w:noProof/>
              </w:rPr>
              <w:t>1.</w:t>
            </w:r>
            <w:r w:rsidR="00002CD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02CD1" w:rsidRPr="00F24859">
              <w:rPr>
                <w:rStyle w:val="Hyperlink"/>
                <w:noProof/>
              </w:rPr>
              <w:t>Introduction</w:t>
            </w:r>
            <w:r w:rsidR="00002CD1">
              <w:rPr>
                <w:noProof/>
                <w:webHidden/>
              </w:rPr>
              <w:tab/>
            </w:r>
            <w:r w:rsidR="00002CD1">
              <w:rPr>
                <w:noProof/>
                <w:webHidden/>
              </w:rPr>
              <w:fldChar w:fldCharType="begin"/>
            </w:r>
            <w:r w:rsidR="00002CD1">
              <w:rPr>
                <w:noProof/>
                <w:webHidden/>
              </w:rPr>
              <w:instrText xml:space="preserve"> PAGEREF _Toc184438771 \h </w:instrText>
            </w:r>
            <w:r w:rsidR="00002CD1">
              <w:rPr>
                <w:noProof/>
                <w:webHidden/>
              </w:rPr>
            </w:r>
            <w:r w:rsidR="00002CD1">
              <w:rPr>
                <w:noProof/>
                <w:webHidden/>
              </w:rPr>
              <w:fldChar w:fldCharType="separate"/>
            </w:r>
            <w:r w:rsidR="00002CD1">
              <w:rPr>
                <w:noProof/>
                <w:webHidden/>
              </w:rPr>
              <w:t>4</w:t>
            </w:r>
            <w:r w:rsidR="00002CD1">
              <w:rPr>
                <w:noProof/>
                <w:webHidden/>
              </w:rPr>
              <w:fldChar w:fldCharType="end"/>
            </w:r>
          </w:hyperlink>
        </w:p>
        <w:p w14:paraId="4DA9AB3B" w14:textId="15F1C1ED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2" w:history="1">
            <w:r w:rsidRPr="00F2485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CABB" w14:textId="686EC54F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3" w:history="1">
            <w:r w:rsidRPr="00F2485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028AB" w14:textId="1DBCD4B2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4" w:history="1">
            <w:r w:rsidRPr="00F24859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Definitions, 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525ED" w14:textId="41B56005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5" w:history="1">
            <w:r w:rsidRPr="00F24859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D993" w14:textId="089479EB" w:rsidR="00002CD1" w:rsidRDefault="00002CD1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6" w:history="1">
            <w:r w:rsidRPr="00F2485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Architectural Goals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CC7F" w14:textId="5F2C4516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7" w:history="1">
            <w:r w:rsidRPr="00F2485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F3C9" w14:textId="7B18C5D6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8" w:history="1">
            <w:r w:rsidRPr="00F24859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4314" w14:textId="47227105" w:rsidR="00002CD1" w:rsidRDefault="00002CD1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79" w:history="1">
            <w:r w:rsidRPr="00F2485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Use-Case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4708" w14:textId="18050A0D" w:rsidR="00002CD1" w:rsidRDefault="00002CD1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0" w:history="1">
            <w:r w:rsidRPr="00F2485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Logical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E5FB" w14:textId="321FE57F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1" w:history="1">
            <w:r w:rsidRPr="00F2485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Views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B37E" w14:textId="64CE55F3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2" w:history="1">
            <w:r w:rsidRPr="00F24859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8C12" w14:textId="05D30C2A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3" w:history="1">
            <w:r w:rsidRPr="00F24859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30DC" w14:textId="48561A21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4" w:history="1">
            <w:r w:rsidRPr="00F24859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A22BD" w14:textId="121B6150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5" w:history="1">
            <w:r w:rsidRPr="00F24859">
              <w:rPr>
                <w:rStyle w:val="Hyperlink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39D0E" w14:textId="10E2DACB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6" w:history="1">
            <w:r w:rsidRPr="00F24859">
              <w:rPr>
                <w:rStyle w:val="Hyperlink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CE73F" w14:textId="7A07D6C3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7" w:history="1">
            <w:r w:rsidRPr="00F24859">
              <w:rPr>
                <w:rStyle w:val="Hyperlink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02877" w14:textId="132F38DB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8" w:history="1">
            <w:r w:rsidRPr="00F24859">
              <w:rPr>
                <w:rStyle w:val="Hyperlink"/>
                <w:noProof/>
              </w:rPr>
              <w:t>4.1.7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2922" w14:textId="3F2ECB7D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89" w:history="1">
            <w:r w:rsidRPr="00F24859">
              <w:rPr>
                <w:rStyle w:val="Hyperlink"/>
                <w:noProof/>
              </w:rPr>
              <w:t>4.1.8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D743" w14:textId="0C76BFD4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0" w:history="1">
            <w:r w:rsidRPr="00F24859">
              <w:rPr>
                <w:rStyle w:val="Hyperlink"/>
                <w:noProof/>
              </w:rPr>
              <w:t>4.1.9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2458" w14:textId="0B460A2F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1" w:history="1">
            <w:r w:rsidRPr="00F24859">
              <w:rPr>
                <w:rStyle w:val="Hyperlink"/>
                <w:noProof/>
              </w:rPr>
              <w:t>4.1.10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9193C" w14:textId="2DDF46FF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2" w:history="1">
            <w:r w:rsidRPr="00F24859">
              <w:rPr>
                <w:rStyle w:val="Hyperlink"/>
                <w:noProof/>
              </w:rPr>
              <w:t>4.1.11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SignIn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07C2" w14:textId="36B1D22E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3" w:history="1">
            <w:r w:rsidRPr="00F2485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LogicsPart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88C12" w14:textId="0C2796E4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4" w:history="1">
            <w:r w:rsidRPr="00F24859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ProfileLogic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26C46" w14:textId="779D17D9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5" w:history="1">
            <w:r w:rsidRPr="00F24859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ProductLogic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9C30" w14:textId="6EA4DBF6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6" w:history="1">
            <w:r w:rsidRPr="00F24859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CartLogic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4A080" w14:textId="5E7C85F4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7" w:history="1">
            <w:r w:rsidRPr="00F24859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PaymentLogic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17C8" w14:textId="5C24013D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8" w:history="1">
            <w:r w:rsidRPr="00F24859">
              <w:rPr>
                <w:rStyle w:val="Hyperlink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PTLogic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1FDD" w14:textId="6580DF25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799" w:history="1">
            <w:r w:rsidRPr="00F24859">
              <w:rPr>
                <w:rStyle w:val="Hyperlink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ForumLogic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0A59" w14:textId="1A77C037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0" w:history="1">
            <w:r w:rsidRPr="00F24859">
              <w:rPr>
                <w:rStyle w:val="Hyperlink"/>
                <w:noProof/>
              </w:rPr>
              <w:t>4.2.7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SignUpLogic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BC07C" w14:textId="65F0D934" w:rsidR="00002CD1" w:rsidRDefault="00002CD1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1" w:history="1">
            <w:r w:rsidRPr="00F24859">
              <w:rPr>
                <w:rStyle w:val="Hyperlink"/>
                <w:noProof/>
              </w:rPr>
              <w:t>4.2.8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Component: SignInLogic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522E" w14:textId="1AF9D22F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2" w:history="1">
            <w:r w:rsidRPr="00F24859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6F39" w14:textId="5326D56F" w:rsidR="00002CD1" w:rsidRDefault="00002CD1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3" w:history="1">
            <w:r w:rsidRPr="00F2485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C69B" w14:textId="1772F9D2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4" w:history="1">
            <w:r w:rsidRPr="00F24859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Deployment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40D8A" w14:textId="2B4F885E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5" w:history="1">
            <w:r w:rsidRPr="00F24859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Nodes 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29D1" w14:textId="420D36CE" w:rsidR="00002CD1" w:rsidRDefault="00002CD1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6" w:history="1">
            <w:r w:rsidRPr="00F24859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92A17" w14:textId="525F06AB" w:rsidR="00002CD1" w:rsidRDefault="00002CD1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38807" w:history="1">
            <w:r w:rsidRPr="00F2485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4859">
              <w:rPr>
                <w:rStyle w:val="Hyperlink"/>
                <w:noProof/>
              </w:rPr>
              <w:t>Implementation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_Toc184438807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1500" w14:textId="3310953D" w:rsidR="00B10CED" w:rsidRPr="00B10CED" w:rsidRDefault="00B10CED">
          <w:r w:rsidRPr="00B10CED">
            <w:rPr>
              <w:b/>
              <w:bCs/>
              <w:noProof/>
            </w:rPr>
            <w:fldChar w:fldCharType="end"/>
          </w:r>
        </w:p>
      </w:sdtContent>
    </w:sdt>
    <w:p w14:paraId="07329EF0" w14:textId="0EF55783" w:rsidR="00B10CED" w:rsidRPr="00B10CED" w:rsidRDefault="00B10CED" w:rsidP="00B10CED">
      <w:pPr>
        <w:pStyle w:val="Title"/>
        <w:rPr>
          <w:rFonts w:ascii="Times New Roman" w:hAnsi="Times New Roman"/>
          <w:sz w:val="20"/>
        </w:rPr>
      </w:pPr>
      <w:r w:rsidRPr="00B10CED">
        <w:rPr>
          <w:rFonts w:ascii="Times New Roman" w:hAnsi="Times New Roman"/>
          <w:sz w:val="20"/>
        </w:rPr>
        <w:t xml:space="preserve"> </w:t>
      </w:r>
    </w:p>
    <w:p w14:paraId="522E4293" w14:textId="6D8A9498" w:rsidR="00444035" w:rsidRPr="00B10CED" w:rsidRDefault="00F34309">
      <w:pPr>
        <w:pStyle w:val="Title"/>
        <w:rPr>
          <w:rFonts w:ascii="Times New Roman" w:hAnsi="Times New Roman"/>
          <w:sz w:val="20"/>
        </w:rPr>
      </w:pPr>
      <w:r w:rsidRPr="00B10CED">
        <w:rPr>
          <w:rFonts w:ascii="Times New Roman" w:hAnsi="Times New Roman"/>
          <w:sz w:val="20"/>
        </w:rPr>
        <w:br w:type="page"/>
      </w:r>
      <w:r w:rsidR="004455A2" w:rsidRPr="00B10CED">
        <w:rPr>
          <w:rFonts w:ascii="Times New Roman" w:hAnsi="Times New Roman"/>
          <w:sz w:val="20"/>
        </w:rPr>
        <w:lastRenderedPageBreak/>
        <w:fldChar w:fldCharType="begin"/>
      </w:r>
      <w:r w:rsidR="004455A2" w:rsidRPr="00B10CED">
        <w:rPr>
          <w:rFonts w:ascii="Times New Roman" w:hAnsi="Times New Roman"/>
          <w:sz w:val="20"/>
        </w:rPr>
        <w:instrText xml:space="preserve"> TITLE  \* MERGEFORMAT </w:instrText>
      </w:r>
      <w:r w:rsidR="004455A2" w:rsidRPr="00B10CED">
        <w:rPr>
          <w:rFonts w:ascii="Times New Roman" w:hAnsi="Times New Roman"/>
          <w:sz w:val="20"/>
        </w:rPr>
        <w:fldChar w:fldCharType="separate"/>
      </w:r>
      <w:r w:rsidR="004455A2" w:rsidRPr="00B10CED">
        <w:rPr>
          <w:rFonts w:ascii="Times New Roman" w:hAnsi="Times New Roman"/>
          <w:sz w:val="20"/>
        </w:rPr>
        <w:t>Software Architecture Document</w:t>
      </w:r>
      <w:r w:rsidR="004455A2" w:rsidRPr="00B10CED">
        <w:rPr>
          <w:rFonts w:ascii="Times New Roman" w:hAnsi="Times New Roman"/>
          <w:sz w:val="20"/>
        </w:rPr>
        <w:fldChar w:fldCharType="end"/>
      </w:r>
      <w:r w:rsidRPr="00B10CED">
        <w:rPr>
          <w:rFonts w:ascii="Times New Roman" w:hAnsi="Times New Roman"/>
          <w:sz w:val="20"/>
        </w:rPr>
        <w:t xml:space="preserve"> </w:t>
      </w:r>
    </w:p>
    <w:p w14:paraId="53BCED4C" w14:textId="2CF90B26" w:rsidR="00444035" w:rsidRPr="00B10CED" w:rsidRDefault="00F34309">
      <w:pPr>
        <w:pStyle w:val="Heading1"/>
        <w:rPr>
          <w:rFonts w:ascii="Times New Roman" w:hAnsi="Times New Roman"/>
          <w:sz w:val="20"/>
        </w:rPr>
      </w:pPr>
      <w:bookmarkStart w:id="0" w:name="_Toc456598586"/>
      <w:bookmarkStart w:id="1" w:name="_Toc183070071"/>
      <w:bookmarkStart w:id="2" w:name="_Toc184438771"/>
      <w:r w:rsidRPr="00B10CED">
        <w:rPr>
          <w:rFonts w:ascii="Times New Roman" w:hAnsi="Times New Roman"/>
          <w:sz w:val="20"/>
        </w:rPr>
        <w:t>Introduction</w:t>
      </w:r>
      <w:bookmarkEnd w:id="0"/>
      <w:bookmarkEnd w:id="1"/>
      <w:bookmarkEnd w:id="2"/>
    </w:p>
    <w:p w14:paraId="692D7F41" w14:textId="6D7511D6" w:rsidR="00FE40EC" w:rsidRPr="00B10CED" w:rsidRDefault="00FE40EC" w:rsidP="00FE40EC">
      <w:pPr>
        <w:pStyle w:val="Heading2"/>
        <w:rPr>
          <w:rFonts w:ascii="Times New Roman" w:hAnsi="Times New Roman"/>
        </w:rPr>
      </w:pPr>
      <w:bookmarkStart w:id="3" w:name="_Toc183070072"/>
      <w:bookmarkStart w:id="4" w:name="_Toc184438772"/>
      <w:r w:rsidRPr="00B10CED">
        <w:rPr>
          <w:rFonts w:ascii="Times New Roman" w:hAnsi="Times New Roman"/>
        </w:rPr>
        <w:t>Purpose</w:t>
      </w:r>
      <w:bookmarkEnd w:id="3"/>
      <w:bookmarkEnd w:id="4"/>
    </w:p>
    <w:p w14:paraId="0F56639B" w14:textId="38E8E8A4" w:rsidR="00FE40EC" w:rsidRPr="00B10CED" w:rsidRDefault="00FE40EC" w:rsidP="00FE40EC">
      <w:pPr>
        <w:ind w:left="720"/>
      </w:pPr>
      <w:r w:rsidRPr="00B10CED">
        <w:t>The purpose of this document is to define the software architecture for the Supplement and Fitness Shop system. It provides a high-level overview of the system’s architecture, including its main components, their interactions, and the underlying principles and guidelines. This document serves as a reference for stakeholders, including developers, testers, project managers, and maintainers, ensuring alignment and consistency throughout the software development lifecycle.</w:t>
      </w:r>
    </w:p>
    <w:p w14:paraId="45136494" w14:textId="77777777" w:rsidR="00FE40EC" w:rsidRPr="00B10CED" w:rsidRDefault="00FE40EC" w:rsidP="00FE40EC">
      <w:pPr>
        <w:pStyle w:val="Heading2"/>
        <w:rPr>
          <w:rFonts w:ascii="Times New Roman" w:hAnsi="Times New Roman"/>
        </w:rPr>
      </w:pPr>
      <w:bookmarkStart w:id="5" w:name="_Toc183070073"/>
      <w:bookmarkStart w:id="6" w:name="_Toc184438773"/>
      <w:r w:rsidRPr="00B10CED">
        <w:rPr>
          <w:rFonts w:ascii="Times New Roman" w:hAnsi="Times New Roman"/>
        </w:rPr>
        <w:t>Scope</w:t>
      </w:r>
      <w:bookmarkEnd w:id="5"/>
      <w:bookmarkEnd w:id="6"/>
    </w:p>
    <w:p w14:paraId="63C0642C" w14:textId="519FA05C" w:rsidR="00FE40EC" w:rsidRPr="00B10CED" w:rsidRDefault="00FE40EC" w:rsidP="00FE40EC">
      <w:pPr>
        <w:ind w:left="720"/>
      </w:pPr>
      <w:r w:rsidRPr="00B10CED">
        <w:t>This Vision Document applies to the Supplement and Fitness Shop web, which will be developed by the Nao Co Bap team. The team will develop this web-based system to facilitate the sale and promotion of supplements and fitness-related products, integrating with an existing product inventory database.</w:t>
      </w:r>
    </w:p>
    <w:p w14:paraId="73D7CB46" w14:textId="1882A408" w:rsidR="00C92ABD" w:rsidRPr="00B10CED" w:rsidRDefault="00C92ABD" w:rsidP="00C92ABD">
      <w:pPr>
        <w:pStyle w:val="Heading2"/>
        <w:rPr>
          <w:rFonts w:ascii="Times New Roman" w:hAnsi="Times New Roman"/>
        </w:rPr>
      </w:pPr>
      <w:bookmarkStart w:id="7" w:name="_Toc183070074"/>
      <w:bookmarkStart w:id="8" w:name="_Toc184438774"/>
      <w:r w:rsidRPr="00B10CED">
        <w:rPr>
          <w:rFonts w:ascii="Times New Roman" w:hAnsi="Times New Roman"/>
        </w:rPr>
        <w:t>Definitions, Acronyms and Abbreviations</w:t>
      </w:r>
      <w:bookmarkEnd w:id="7"/>
      <w:bookmarkEnd w:id="8"/>
    </w:p>
    <w:p w14:paraId="66DB7655" w14:textId="1A42D30B" w:rsidR="0037797F" w:rsidRPr="00B10CED" w:rsidRDefault="00F40EB2" w:rsidP="009D6505">
      <w:pPr>
        <w:pStyle w:val="ListParagraph"/>
        <w:numPr>
          <w:ilvl w:val="0"/>
          <w:numId w:val="3"/>
        </w:numPr>
      </w:pPr>
      <w:r w:rsidRPr="00B10CED">
        <w:rPr>
          <w:b/>
          <w:bCs/>
        </w:rPr>
        <w:t>API</w:t>
      </w:r>
      <w:r w:rsidRPr="00B10CED">
        <w:t xml:space="preserve"> (Application Programming Interface): is a set of rules and protocols that allows one software application to communicate with another.</w:t>
      </w:r>
    </w:p>
    <w:p w14:paraId="10A70E90" w14:textId="5BEF2B56" w:rsidR="00377C2F" w:rsidRPr="00B10CED" w:rsidRDefault="00377C2F" w:rsidP="009D6505">
      <w:pPr>
        <w:pStyle w:val="ListParagraph"/>
        <w:numPr>
          <w:ilvl w:val="0"/>
          <w:numId w:val="3"/>
        </w:numPr>
      </w:pPr>
      <w:r w:rsidRPr="00B10CED">
        <w:rPr>
          <w:b/>
          <w:bCs/>
        </w:rPr>
        <w:t>Stakeholder:</w:t>
      </w:r>
      <w:r w:rsidRPr="00B10CED">
        <w:t xml:space="preserve"> Individuals or groups interested in the project, including developers, users, and managers.</w:t>
      </w:r>
    </w:p>
    <w:p w14:paraId="7F31D0D5" w14:textId="4BDDB515" w:rsidR="00C92ABD" w:rsidRPr="00B10CED" w:rsidRDefault="00C92ABD" w:rsidP="00C92ABD">
      <w:pPr>
        <w:pStyle w:val="Heading2"/>
        <w:rPr>
          <w:rFonts w:ascii="Times New Roman" w:hAnsi="Times New Roman"/>
        </w:rPr>
      </w:pPr>
      <w:bookmarkStart w:id="9" w:name="_Toc183070075"/>
      <w:bookmarkStart w:id="10" w:name="_Toc184438775"/>
      <w:r w:rsidRPr="00B10CED">
        <w:rPr>
          <w:rFonts w:ascii="Times New Roman" w:hAnsi="Times New Roman"/>
        </w:rPr>
        <w:t>References</w:t>
      </w:r>
      <w:bookmarkEnd w:id="9"/>
      <w:bookmarkEnd w:id="10"/>
    </w:p>
    <w:p w14:paraId="1378B349" w14:textId="4DB9BDB7" w:rsidR="0037797F" w:rsidRPr="00B10CED" w:rsidRDefault="00874830" w:rsidP="0037797F">
      <w:r w:rsidRPr="00B10CED">
        <w:tab/>
        <w:t>Applicable references are:</w:t>
      </w:r>
    </w:p>
    <w:p w14:paraId="69AFF95C" w14:textId="1EB90CA0" w:rsidR="00874830" w:rsidRPr="00B10CED" w:rsidRDefault="00874830" w:rsidP="009D6505">
      <w:pPr>
        <w:pStyle w:val="ListParagraph"/>
        <w:numPr>
          <w:ilvl w:val="0"/>
          <w:numId w:val="4"/>
        </w:numPr>
      </w:pPr>
      <w:r w:rsidRPr="00B10CED">
        <w:t>PA3 instuction file</w:t>
      </w:r>
    </w:p>
    <w:p w14:paraId="3C26222E" w14:textId="11268D48" w:rsidR="00874830" w:rsidRPr="00B10CED" w:rsidRDefault="00874830" w:rsidP="009D6505">
      <w:pPr>
        <w:pStyle w:val="ListParagraph"/>
        <w:numPr>
          <w:ilvl w:val="0"/>
          <w:numId w:val="4"/>
        </w:numPr>
      </w:pPr>
      <w:r w:rsidRPr="00B10CED">
        <w:t xml:space="preserve">Viblo, API Gateway là gì? Tại sao một hệ thống microservices lại cần API Gateway?, link: </w:t>
      </w:r>
      <w:hyperlink r:id="rId10" w:history="1">
        <w:r w:rsidRPr="00B10CED">
          <w:rPr>
            <w:rStyle w:val="Hyperlink"/>
          </w:rPr>
          <w:t>https://viblo.asia/p/api-gateway-la-gi-tai-sao-mot-he-thong-microservices-lai-can-api-gateway-Do754pDX5M6</w:t>
        </w:r>
      </w:hyperlink>
      <w:r w:rsidRPr="00B10CED">
        <w:t>, published: 15/1/2019.</w:t>
      </w:r>
    </w:p>
    <w:p w14:paraId="0F06CBFD" w14:textId="12788122" w:rsidR="00874830" w:rsidRPr="00B10CED" w:rsidRDefault="00874830" w:rsidP="009D6505">
      <w:pPr>
        <w:pStyle w:val="ListParagraph"/>
        <w:numPr>
          <w:ilvl w:val="0"/>
          <w:numId w:val="4"/>
        </w:numPr>
      </w:pPr>
      <w:r w:rsidRPr="00B10CED">
        <w:t xml:space="preserve">Example: Software Architecture Document, link: </w:t>
      </w:r>
      <w:hyperlink r:id="rId11" w:history="1">
        <w:r w:rsidRPr="00B10CED">
          <w:rPr>
            <w:rStyle w:val="Hyperlink"/>
          </w:rPr>
          <w:t>https://www.ecs.csun.edu/~rlingard/COMP684/Example2SoftArch.htm</w:t>
        </w:r>
      </w:hyperlink>
      <w:r w:rsidRPr="00B10CED">
        <w:t>, last accessed: 20/11/2024.</w:t>
      </w:r>
    </w:p>
    <w:p w14:paraId="1C852635" w14:textId="6A34B7DD" w:rsidR="00444035" w:rsidRPr="00B10CED" w:rsidRDefault="00F34309">
      <w:pPr>
        <w:pStyle w:val="Heading1"/>
        <w:rPr>
          <w:rFonts w:ascii="Times New Roman" w:hAnsi="Times New Roman"/>
          <w:sz w:val="20"/>
        </w:rPr>
      </w:pPr>
      <w:bookmarkStart w:id="11" w:name="_Toc183070076"/>
      <w:bookmarkStart w:id="12" w:name="_Toc184438776"/>
      <w:r w:rsidRPr="00B10CED">
        <w:rPr>
          <w:rFonts w:ascii="Times New Roman" w:hAnsi="Times New Roman"/>
          <w:sz w:val="20"/>
        </w:rPr>
        <w:t>Architectural Goals and Constraints</w:t>
      </w:r>
      <w:bookmarkEnd w:id="11"/>
      <w:bookmarkEnd w:id="12"/>
      <w:r w:rsidRPr="00B10CED">
        <w:rPr>
          <w:rFonts w:ascii="Times New Roman" w:hAnsi="Times New Roman"/>
          <w:sz w:val="20"/>
        </w:rPr>
        <w:t xml:space="preserve"> </w:t>
      </w:r>
    </w:p>
    <w:p w14:paraId="037E83C3" w14:textId="71CF850C" w:rsidR="00DE7C95" w:rsidRPr="00B10CED" w:rsidRDefault="00DE7C95" w:rsidP="00DE7C95">
      <w:pPr>
        <w:pStyle w:val="Heading2"/>
        <w:rPr>
          <w:rFonts w:ascii="Times New Roman" w:hAnsi="Times New Roman"/>
        </w:rPr>
      </w:pPr>
      <w:bookmarkStart w:id="13" w:name="_Toc184438777"/>
      <w:r w:rsidRPr="00B10CED">
        <w:rPr>
          <w:rFonts w:ascii="Times New Roman" w:hAnsi="Times New Roman"/>
        </w:rPr>
        <w:t>Goals</w:t>
      </w:r>
      <w:bookmarkEnd w:id="13"/>
    </w:p>
    <w:p w14:paraId="256451D4" w14:textId="0DBAFCF6" w:rsidR="00DE7C95" w:rsidRPr="00B10CED" w:rsidRDefault="00DE7C95" w:rsidP="009D6505">
      <w:pPr>
        <w:pStyle w:val="ListParagraph"/>
        <w:numPr>
          <w:ilvl w:val="0"/>
          <w:numId w:val="5"/>
        </w:numPr>
      </w:pPr>
      <w:r w:rsidRPr="00B10CED">
        <w:rPr>
          <w:b/>
          <w:bCs/>
        </w:rPr>
        <w:t>Responsive Design:</w:t>
      </w:r>
      <w:r w:rsidR="00404E18" w:rsidRPr="00B10CED">
        <w:t xml:space="preserve"> </w:t>
      </w:r>
      <w:r w:rsidRPr="00B10CED">
        <w:t>The website must respond to any user action within 1 second to ensure a smooth and fast user experience.</w:t>
      </w:r>
    </w:p>
    <w:p w14:paraId="54B358CE" w14:textId="2EC3A3A5" w:rsidR="00DE7C95" w:rsidRPr="00B10CED" w:rsidRDefault="00DE7C95" w:rsidP="009D6505">
      <w:pPr>
        <w:pStyle w:val="ListParagraph"/>
        <w:numPr>
          <w:ilvl w:val="0"/>
          <w:numId w:val="5"/>
        </w:numPr>
      </w:pPr>
      <w:r w:rsidRPr="00B10CED">
        <w:rPr>
          <w:b/>
          <w:bCs/>
        </w:rPr>
        <w:t>Platform Independence:</w:t>
      </w:r>
      <w:r w:rsidR="00404E18" w:rsidRPr="00B10CED">
        <w:t xml:space="preserve"> </w:t>
      </w:r>
      <w:r w:rsidRPr="00B10CED">
        <w:t>The website should run seamlessly on all major browsers, operating systems, and devices (e.g., desktops, laptops, tablets, and smartphones).</w:t>
      </w:r>
    </w:p>
    <w:p w14:paraId="76A0AEBA" w14:textId="4B17600F" w:rsidR="00DE7C95" w:rsidRPr="00B10CED" w:rsidRDefault="00DE7C95" w:rsidP="009D6505">
      <w:pPr>
        <w:pStyle w:val="ListParagraph"/>
        <w:numPr>
          <w:ilvl w:val="0"/>
          <w:numId w:val="5"/>
        </w:numPr>
      </w:pPr>
      <w:r w:rsidRPr="00B10CED">
        <w:rPr>
          <w:b/>
          <w:bCs/>
        </w:rPr>
        <w:t>High Availability:</w:t>
      </w:r>
      <w:r w:rsidR="00404E18" w:rsidRPr="00B10CED">
        <w:t xml:space="preserve"> </w:t>
      </w:r>
      <w:r w:rsidRPr="00B10CED">
        <w:t>The website must be accessible 24/7 without interruptions to provide continuous service to users.</w:t>
      </w:r>
    </w:p>
    <w:p w14:paraId="030C5A6E" w14:textId="4A155B0E" w:rsidR="00DE7C95" w:rsidRPr="00B10CED" w:rsidRDefault="00DE7C95" w:rsidP="009D6505">
      <w:pPr>
        <w:pStyle w:val="ListParagraph"/>
        <w:numPr>
          <w:ilvl w:val="0"/>
          <w:numId w:val="5"/>
        </w:numPr>
      </w:pPr>
      <w:r w:rsidRPr="00B10CED">
        <w:rPr>
          <w:b/>
          <w:bCs/>
        </w:rPr>
        <w:t>User-Friendly Interface:</w:t>
      </w:r>
      <w:r w:rsidR="00404E18" w:rsidRPr="00B10CED">
        <w:t xml:space="preserve"> </w:t>
      </w:r>
      <w:r w:rsidRPr="00B10CED">
        <w:t>The design of the website must be intuitive and visually appealing to attract and retain users.</w:t>
      </w:r>
      <w:r w:rsidR="00404E18" w:rsidRPr="00B10CED">
        <w:t xml:space="preserve"> </w:t>
      </w:r>
      <w:r w:rsidRPr="00B10CED">
        <w:t>Features must be straightforward and easy for all users, regardless of technical knowledge.</w:t>
      </w:r>
    </w:p>
    <w:p w14:paraId="2071E400" w14:textId="1FEE3AA7" w:rsidR="00DE7C95" w:rsidRPr="00B10CED" w:rsidRDefault="00DE7C95" w:rsidP="009D6505">
      <w:pPr>
        <w:pStyle w:val="ListParagraph"/>
        <w:numPr>
          <w:ilvl w:val="0"/>
          <w:numId w:val="5"/>
        </w:numPr>
      </w:pPr>
      <w:r w:rsidRPr="00B10CED">
        <w:rPr>
          <w:b/>
          <w:bCs/>
        </w:rPr>
        <w:t>Robust Security:</w:t>
      </w:r>
      <w:r w:rsidR="00404E18" w:rsidRPr="00B10CED">
        <w:rPr>
          <w:b/>
          <w:bCs/>
        </w:rPr>
        <w:t xml:space="preserve"> </w:t>
      </w:r>
      <w:r w:rsidRPr="00B10CED">
        <w:t>Ensure strong protection of users' personal data and sensitive information to prevent breaches or unauthorized access.</w:t>
      </w:r>
    </w:p>
    <w:p w14:paraId="120AC815" w14:textId="75B9164F" w:rsidR="00DE7C95" w:rsidRPr="00B10CED" w:rsidRDefault="00DE7C95" w:rsidP="009D6505">
      <w:pPr>
        <w:pStyle w:val="ListParagraph"/>
        <w:numPr>
          <w:ilvl w:val="0"/>
          <w:numId w:val="5"/>
        </w:numPr>
      </w:pPr>
      <w:r w:rsidRPr="00B10CED">
        <w:rPr>
          <w:b/>
          <w:bCs/>
        </w:rPr>
        <w:t>Scalability:</w:t>
      </w:r>
      <w:r w:rsidR="00404E18" w:rsidRPr="00B10CED">
        <w:t xml:space="preserve"> </w:t>
      </w:r>
      <w:r w:rsidRPr="00B10CED">
        <w:t>The system should support increasing amounts of data and more concurrent users as the website grows.</w:t>
      </w:r>
    </w:p>
    <w:p w14:paraId="41301399" w14:textId="665F0595" w:rsidR="00DE7C95" w:rsidRPr="00B10CED" w:rsidRDefault="00DE7C95" w:rsidP="009D6505">
      <w:pPr>
        <w:pStyle w:val="ListParagraph"/>
        <w:numPr>
          <w:ilvl w:val="0"/>
          <w:numId w:val="5"/>
        </w:numPr>
      </w:pPr>
      <w:r w:rsidRPr="00B10CED">
        <w:rPr>
          <w:b/>
          <w:bCs/>
        </w:rPr>
        <w:t>Ease of Maintenance:</w:t>
      </w:r>
      <w:r w:rsidR="00404E18" w:rsidRPr="00B10CED">
        <w:t xml:space="preserve"> </w:t>
      </w:r>
      <w:r w:rsidRPr="00B10CED">
        <w:t>The system architecture must be simple to maintain, update, and repair without significant downtime or complexity.</w:t>
      </w:r>
    </w:p>
    <w:p w14:paraId="1A6FB510" w14:textId="1424A11C" w:rsidR="00DE7C95" w:rsidRPr="00B10CED" w:rsidRDefault="00DE7C95" w:rsidP="00DE7C95">
      <w:pPr>
        <w:pStyle w:val="Heading2"/>
        <w:rPr>
          <w:rFonts w:ascii="Times New Roman" w:hAnsi="Times New Roman"/>
        </w:rPr>
      </w:pPr>
      <w:bookmarkStart w:id="14" w:name="_Toc184438778"/>
      <w:r w:rsidRPr="00B10CED">
        <w:rPr>
          <w:rFonts w:ascii="Times New Roman" w:hAnsi="Times New Roman"/>
        </w:rPr>
        <w:t>Constraints</w:t>
      </w:r>
      <w:bookmarkEnd w:id="14"/>
    </w:p>
    <w:p w14:paraId="702AF751" w14:textId="696091D7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t>Downtime Limitation:</w:t>
      </w:r>
      <w:r w:rsidRPr="00B10CED">
        <w:t xml:space="preserve"> In the event of maintenance, the downtime must not exceed 12 hours.</w:t>
      </w:r>
    </w:p>
    <w:p w14:paraId="2D5ABB6E" w14:textId="667007FC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t>Performance Limits:</w:t>
      </w:r>
      <w:r w:rsidRPr="00B10CED">
        <w:t xml:space="preserve"> The system should reliably support at least 10 concurrent users without performance degradation.</w:t>
      </w:r>
    </w:p>
    <w:p w14:paraId="099FD836" w14:textId="5CA8073B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t>Database Requirements:</w:t>
      </w:r>
      <w:r w:rsidRPr="00B10CED">
        <w:t xml:space="preserve"> The database must be capable of storing extensive website data and user information efficiently.</w:t>
      </w:r>
    </w:p>
    <w:p w14:paraId="6585E26F" w14:textId="30629A96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lastRenderedPageBreak/>
        <w:t>Legal Compliance:</w:t>
      </w:r>
      <w:r w:rsidRPr="00B10CED">
        <w:t xml:space="preserve"> All content and functionalities on the website must comply with applicable legal standards and regulations.</w:t>
      </w:r>
    </w:p>
    <w:p w14:paraId="4198CF68" w14:textId="61FA59C7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t>Security Standards:</w:t>
      </w:r>
      <w:r w:rsidRPr="00B10CED">
        <w:t xml:space="preserve"> Implement strong encryption for data storage and communication, following industry best practices (e.g., HTTPS, password hashing, and secure access controls).</w:t>
      </w:r>
    </w:p>
    <w:p w14:paraId="2F3B29B1" w14:textId="78E6356F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t>Budget and Resources:</w:t>
      </w:r>
      <w:r w:rsidRPr="00B10CED">
        <w:t xml:space="preserve"> The architectural choices should be feasible within the given budget, development time, and available resources.</w:t>
      </w:r>
    </w:p>
    <w:p w14:paraId="2A2B305D" w14:textId="16BEEEA7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t>Design Constraints:</w:t>
      </w:r>
      <w:r w:rsidRPr="00B10CED">
        <w:t xml:space="preserve"> The system must ensure compatibility with modern web standards (HTML5, CSS3, etc.). UI/UX designs should adhere to accessibility guidelines (e.g., WCAG 2.1).</w:t>
      </w:r>
    </w:p>
    <w:p w14:paraId="5C456E43" w14:textId="740D781A" w:rsidR="00404E18" w:rsidRPr="00B10CED" w:rsidRDefault="00404E18" w:rsidP="009D6505">
      <w:pPr>
        <w:pStyle w:val="ListParagraph"/>
        <w:numPr>
          <w:ilvl w:val="0"/>
          <w:numId w:val="6"/>
        </w:numPr>
      </w:pPr>
      <w:r w:rsidRPr="00B10CED">
        <w:rPr>
          <w:b/>
          <w:bCs/>
        </w:rPr>
        <w:t>Hardware and Network Constraints:</w:t>
      </w:r>
      <w:r w:rsidRPr="00B10CED">
        <w:t xml:space="preserve"> The solution should perform efficiently on typical user devices and network conditions without requiring high-end hardware or extremely fast internet connections.</w:t>
      </w:r>
    </w:p>
    <w:p w14:paraId="0DE3FE3F" w14:textId="3A1D45C3" w:rsidR="00444035" w:rsidRPr="00B10CED" w:rsidRDefault="00F34309" w:rsidP="00DF2660">
      <w:pPr>
        <w:pStyle w:val="Heading1"/>
        <w:rPr>
          <w:rFonts w:ascii="Times New Roman" w:hAnsi="Times New Roman"/>
          <w:sz w:val="20"/>
        </w:rPr>
      </w:pPr>
      <w:bookmarkStart w:id="15" w:name="_Toc183070077"/>
      <w:bookmarkStart w:id="16" w:name="_Toc184438779"/>
      <w:r w:rsidRPr="00B10CED">
        <w:rPr>
          <w:rFonts w:ascii="Times New Roman" w:hAnsi="Times New Roman"/>
          <w:sz w:val="20"/>
        </w:rPr>
        <w:t xml:space="preserve">Use-Case </w:t>
      </w:r>
      <w:r w:rsidR="008C1910" w:rsidRPr="00B10CED">
        <w:rPr>
          <w:rFonts w:ascii="Times New Roman" w:hAnsi="Times New Roman"/>
          <w:sz w:val="20"/>
        </w:rPr>
        <w:t>Model</w:t>
      </w:r>
      <w:bookmarkEnd w:id="15"/>
      <w:bookmarkEnd w:id="16"/>
      <w:r w:rsidRPr="00B10CED">
        <w:rPr>
          <w:rFonts w:ascii="Times New Roman" w:hAnsi="Times New Roman"/>
          <w:sz w:val="20"/>
        </w:rPr>
        <w:t xml:space="preserve"> </w:t>
      </w:r>
    </w:p>
    <w:p w14:paraId="3A7F8A36" w14:textId="18DBD452" w:rsidR="0061403C" w:rsidRPr="00B10CED" w:rsidRDefault="00387778" w:rsidP="0061403C">
      <w:pPr>
        <w:pStyle w:val="InfoBlue"/>
      </w:pPr>
      <w:r w:rsidRPr="00B10CED">
        <w:rPr>
          <w:noProof/>
        </w:rPr>
        <w:drawing>
          <wp:inline distT="0" distB="0" distL="0" distR="0" wp14:anchorId="1F4AEB1D" wp14:editId="42B9E131">
            <wp:extent cx="5944235" cy="4596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59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FA6E1" w14:textId="77777777" w:rsidR="0061403C" w:rsidRPr="00B10CED" w:rsidRDefault="0061403C">
      <w:pPr>
        <w:widowControl/>
        <w:spacing w:line="240" w:lineRule="auto"/>
        <w:rPr>
          <w:b/>
        </w:rPr>
      </w:pPr>
      <w:r w:rsidRPr="00B10CED">
        <w:br w:type="page"/>
      </w:r>
    </w:p>
    <w:p w14:paraId="772D0B42" w14:textId="2DA7700F" w:rsidR="0061403C" w:rsidRDefault="00A0216D" w:rsidP="0061403C">
      <w:pPr>
        <w:pStyle w:val="Heading1"/>
        <w:rPr>
          <w:rFonts w:ascii="Times New Roman" w:hAnsi="Times New Roman"/>
          <w:sz w:val="20"/>
        </w:rPr>
      </w:pPr>
      <w:bookmarkStart w:id="17" w:name="_Toc183070078"/>
      <w:bookmarkStart w:id="18" w:name="_Toc184438780"/>
      <w:r w:rsidRPr="00B10CED">
        <w:rPr>
          <w:rFonts w:ascii="Times New Roman" w:hAnsi="Times New Roman"/>
          <w:sz w:val="20"/>
        </w:rPr>
        <w:lastRenderedPageBreak/>
        <w:t>Logical View</w:t>
      </w:r>
      <w:bookmarkEnd w:id="17"/>
      <w:bookmarkEnd w:id="18"/>
      <w:r w:rsidRPr="00B10CED">
        <w:rPr>
          <w:rFonts w:ascii="Times New Roman" w:hAnsi="Times New Roman"/>
          <w:sz w:val="20"/>
        </w:rPr>
        <w:t xml:space="preserve"> </w:t>
      </w:r>
    </w:p>
    <w:p w14:paraId="0B82CA44" w14:textId="77777777" w:rsidR="00B94C71" w:rsidRPr="00B94C71" w:rsidRDefault="00B94C71" w:rsidP="00B94C71"/>
    <w:p w14:paraId="54952AFA" w14:textId="5B132807" w:rsidR="0061403C" w:rsidRPr="00B10CED" w:rsidRDefault="00E37189" w:rsidP="0061403C">
      <w:pPr>
        <w:jc w:val="center"/>
      </w:pPr>
      <w:r w:rsidRPr="00E37189">
        <w:rPr>
          <w:noProof/>
        </w:rPr>
        <w:drawing>
          <wp:inline distT="0" distB="0" distL="0" distR="0" wp14:anchorId="08F38B75" wp14:editId="19815CF5">
            <wp:extent cx="5943600" cy="4920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25C2" w14:textId="5FBE257C" w:rsidR="00A44B6A" w:rsidRDefault="00B94C71" w:rsidP="000D6CEF">
      <w:pPr>
        <w:pStyle w:val="Heading2"/>
        <w:rPr>
          <w:rFonts w:ascii="Times New Roman" w:hAnsi="Times New Roman"/>
        </w:rPr>
      </w:pPr>
      <w:bookmarkStart w:id="19" w:name="_Toc184438781"/>
      <w:r>
        <w:rPr>
          <w:rFonts w:ascii="Times New Roman" w:hAnsi="Times New Roman"/>
        </w:rPr>
        <w:lastRenderedPageBreak/>
        <w:t>Views Part</w:t>
      </w:r>
      <w:bookmarkEnd w:id="19"/>
    </w:p>
    <w:p w14:paraId="1CB0E92E" w14:textId="77777777" w:rsidR="00B72EB8" w:rsidRPr="00B72EB8" w:rsidRDefault="00B72EB8" w:rsidP="00B72EB8">
      <w:pPr>
        <w:jc w:val="center"/>
      </w:pPr>
      <w:r w:rsidRPr="00B72EB8">
        <w:rPr>
          <w:noProof/>
        </w:rPr>
        <w:drawing>
          <wp:inline distT="0" distB="0" distL="0" distR="0" wp14:anchorId="27E29079" wp14:editId="18065340">
            <wp:extent cx="5943600" cy="3633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7350" w14:textId="27230738" w:rsidR="00B94C71" w:rsidRDefault="00B94C71" w:rsidP="00B94C71">
      <w:pPr>
        <w:pStyle w:val="Heading3"/>
      </w:pPr>
      <w:bookmarkStart w:id="20" w:name="_Toc184438782"/>
      <w:r>
        <w:t>Component: NavBar</w:t>
      </w:r>
      <w:bookmarkEnd w:id="20"/>
    </w:p>
    <w:p w14:paraId="04F0F132" w14:textId="510983B8" w:rsidR="00405394" w:rsidRPr="00405394" w:rsidRDefault="00405394" w:rsidP="00405394">
      <w:r>
        <w:rPr>
          <w:noProof/>
        </w:rPr>
        <w:drawing>
          <wp:inline distT="0" distB="0" distL="0" distR="0" wp14:anchorId="750F1D3B" wp14:editId="1ACCD853">
            <wp:extent cx="1377295" cy="1273628"/>
            <wp:effectExtent l="0" t="0" r="0" b="3175"/>
            <wp:docPr id="213187996" name="Picture 1" descr="A menu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996" name="Picture 1" descr="A menu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5742" cy="12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E5D" w14:textId="1A6920C6" w:rsidR="00806DD4" w:rsidRDefault="00806DD4" w:rsidP="00806DD4">
      <w:r>
        <w:t>Navigation Bar is always on top of the Views Part</w:t>
      </w:r>
      <w:r w:rsidR="009A1293">
        <w:t>.</w:t>
      </w:r>
    </w:p>
    <w:p w14:paraId="038452CD" w14:textId="1F75B9F3" w:rsidR="00806DD4" w:rsidRDefault="00806DD4" w:rsidP="009D6505">
      <w:pPr>
        <w:pStyle w:val="ListParagraph"/>
        <w:numPr>
          <w:ilvl w:val="0"/>
          <w:numId w:val="9"/>
        </w:numPr>
      </w:pPr>
      <w:r>
        <w:t>Logo: Logo of website</w:t>
      </w:r>
    </w:p>
    <w:p w14:paraId="026B5827" w14:textId="7E39C5D5" w:rsidR="00806DD4" w:rsidRDefault="00806DD4" w:rsidP="009D6505">
      <w:pPr>
        <w:pStyle w:val="ListParagraph"/>
        <w:numPr>
          <w:ilvl w:val="0"/>
          <w:numId w:val="9"/>
        </w:numPr>
      </w:pPr>
      <w:r>
        <w:t xml:space="preserve">Menu: A way to access other </w:t>
      </w:r>
      <w:r w:rsidR="009A1293">
        <w:t>pages</w:t>
      </w:r>
    </w:p>
    <w:p w14:paraId="57DBD263" w14:textId="166A193E" w:rsidR="00806DD4" w:rsidRPr="00806DD4" w:rsidRDefault="009A1293" w:rsidP="009D6505">
      <w:pPr>
        <w:pStyle w:val="ListParagraph"/>
        <w:numPr>
          <w:ilvl w:val="0"/>
          <w:numId w:val="9"/>
        </w:numPr>
      </w:pPr>
      <w:r>
        <w:t>Quick Access: Quick Access to search, cart and account</w:t>
      </w:r>
    </w:p>
    <w:p w14:paraId="771E1263" w14:textId="159FA7CE" w:rsidR="00B94C71" w:rsidRDefault="00B94C71" w:rsidP="00B94C71">
      <w:pPr>
        <w:pStyle w:val="Heading3"/>
      </w:pPr>
      <w:bookmarkStart w:id="21" w:name="_Toc184438783"/>
      <w:r>
        <w:t>Component: Footer</w:t>
      </w:r>
      <w:bookmarkEnd w:id="21"/>
    </w:p>
    <w:p w14:paraId="40E4CE34" w14:textId="14C484E2" w:rsidR="00405394" w:rsidRPr="00405394" w:rsidRDefault="00405394" w:rsidP="00405394">
      <w:r>
        <w:rPr>
          <w:noProof/>
        </w:rPr>
        <w:drawing>
          <wp:inline distT="0" distB="0" distL="0" distR="0" wp14:anchorId="522A8D98" wp14:editId="22B0C956">
            <wp:extent cx="1317171" cy="1266511"/>
            <wp:effectExtent l="0" t="0" r="0" b="0"/>
            <wp:docPr id="631748360" name="Picture 1" descr="A white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8360" name="Picture 1" descr="A white and black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8275" cy="12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4EFF" w14:textId="4E1B0493" w:rsidR="009A1293" w:rsidRDefault="009A1293" w:rsidP="009A1293">
      <w:r>
        <w:t>Footer is always at the bottom of the Views Part.</w:t>
      </w:r>
    </w:p>
    <w:p w14:paraId="4F09C22A" w14:textId="2CDA2A22" w:rsidR="009A1293" w:rsidRDefault="009A1293" w:rsidP="009D6505">
      <w:pPr>
        <w:pStyle w:val="ListParagraph"/>
        <w:numPr>
          <w:ilvl w:val="0"/>
          <w:numId w:val="10"/>
        </w:numPr>
      </w:pPr>
      <w:r>
        <w:t>Info: Information of our team such as Address, Phone Number,…</w:t>
      </w:r>
    </w:p>
    <w:p w14:paraId="488F2CEC" w14:textId="67CB8A3A" w:rsidR="009A1293" w:rsidRPr="009A1293" w:rsidRDefault="009A1293" w:rsidP="009D6505">
      <w:pPr>
        <w:pStyle w:val="ListParagraph"/>
        <w:numPr>
          <w:ilvl w:val="0"/>
          <w:numId w:val="10"/>
        </w:numPr>
      </w:pPr>
      <w:r>
        <w:t>SocialLink: Link to access our social media such as Facebook, Youtube,…</w:t>
      </w:r>
    </w:p>
    <w:p w14:paraId="0492E17D" w14:textId="0682D12E" w:rsidR="00B94C71" w:rsidRDefault="00B94C71" w:rsidP="00B94C71">
      <w:pPr>
        <w:pStyle w:val="Heading3"/>
      </w:pPr>
      <w:bookmarkStart w:id="22" w:name="_Toc184438784"/>
      <w:r>
        <w:lastRenderedPageBreak/>
        <w:t>Component: Home</w:t>
      </w:r>
      <w:bookmarkEnd w:id="22"/>
    </w:p>
    <w:p w14:paraId="5DA73AD4" w14:textId="671F2DCC" w:rsidR="00405394" w:rsidRPr="00405394" w:rsidRDefault="00405394" w:rsidP="00405394">
      <w:r>
        <w:rPr>
          <w:noProof/>
        </w:rPr>
        <w:drawing>
          <wp:inline distT="0" distB="0" distL="0" distR="0" wp14:anchorId="322CC9E5" wp14:editId="6DDFC898">
            <wp:extent cx="1360715" cy="1088572"/>
            <wp:effectExtent l="0" t="0" r="0" b="0"/>
            <wp:docPr id="56521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11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6585" cy="10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79B9" w14:textId="41EECAB2" w:rsidR="009A1293" w:rsidRDefault="009A1293" w:rsidP="009A1293">
      <w:r>
        <w:t>Home page is the first page users will see after access website.</w:t>
      </w:r>
    </w:p>
    <w:p w14:paraId="00E2DDF1" w14:textId="1B5A8CDE" w:rsidR="009A1293" w:rsidRDefault="009A1293" w:rsidP="009D6505">
      <w:pPr>
        <w:pStyle w:val="ListParagraph"/>
        <w:numPr>
          <w:ilvl w:val="0"/>
          <w:numId w:val="11"/>
        </w:numPr>
      </w:pPr>
      <w:r>
        <w:t xml:space="preserve">Banner: </w:t>
      </w:r>
      <w:r w:rsidR="00012C47">
        <w:t>Show p</w:t>
      </w:r>
      <w:r>
        <w:t xml:space="preserve">romotion contents, </w:t>
      </w:r>
      <w:r w:rsidR="00012C47">
        <w:t>i</w:t>
      </w:r>
      <w:r>
        <w:t>mportant information,…</w:t>
      </w:r>
    </w:p>
    <w:p w14:paraId="5BDAF631" w14:textId="29DCF967" w:rsidR="009A1293" w:rsidRDefault="009A1293" w:rsidP="009D6505">
      <w:pPr>
        <w:pStyle w:val="ListParagraph"/>
        <w:numPr>
          <w:ilvl w:val="0"/>
          <w:numId w:val="11"/>
        </w:numPr>
      </w:pPr>
      <w:r>
        <w:t xml:space="preserve">FeaturedProduct: </w:t>
      </w:r>
      <w:r w:rsidR="00012C47">
        <w:t>Show our remarked, outstanding products.</w:t>
      </w:r>
    </w:p>
    <w:p w14:paraId="1D58AE60" w14:textId="47B983AC" w:rsidR="00012C47" w:rsidRPr="009A1293" w:rsidRDefault="00012C47" w:rsidP="009D6505">
      <w:pPr>
        <w:pStyle w:val="ListParagraph"/>
        <w:numPr>
          <w:ilvl w:val="0"/>
          <w:numId w:val="11"/>
        </w:numPr>
      </w:pPr>
      <w:r>
        <w:t>FeaturedPT: Show our remarked, outstanding Personal Trainers.</w:t>
      </w:r>
    </w:p>
    <w:p w14:paraId="4B95FC19" w14:textId="0E8A73BB" w:rsidR="00B94C71" w:rsidRDefault="00B94C71" w:rsidP="00B94C71">
      <w:pPr>
        <w:pStyle w:val="Heading3"/>
      </w:pPr>
      <w:bookmarkStart w:id="23" w:name="_Toc184438785"/>
      <w:r>
        <w:t>Component: About</w:t>
      </w:r>
      <w:bookmarkEnd w:id="23"/>
    </w:p>
    <w:p w14:paraId="45EDE81C" w14:textId="169BB759" w:rsidR="00405394" w:rsidRPr="00405394" w:rsidRDefault="00405394" w:rsidP="00405394">
      <w:r>
        <w:rPr>
          <w:noProof/>
        </w:rPr>
        <w:drawing>
          <wp:inline distT="0" distB="0" distL="0" distR="0" wp14:anchorId="6ED58149" wp14:editId="4911D987">
            <wp:extent cx="1132114" cy="1132114"/>
            <wp:effectExtent l="0" t="0" r="0" b="0"/>
            <wp:docPr id="30721183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1835" name="Picture 1" descr="A white rectangular object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5977" cy="11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7D09" w14:textId="3827B750" w:rsidR="00012C47" w:rsidRDefault="00012C47" w:rsidP="009D6505">
      <w:pPr>
        <w:pStyle w:val="ListParagraph"/>
        <w:numPr>
          <w:ilvl w:val="0"/>
          <w:numId w:val="12"/>
        </w:numPr>
      </w:pPr>
      <w:r>
        <w:t>Purpose: Show our purpose when create website.</w:t>
      </w:r>
    </w:p>
    <w:p w14:paraId="749995CD" w14:textId="037EF272" w:rsidR="00012C47" w:rsidRPr="00012C47" w:rsidRDefault="00012C47" w:rsidP="009D6505">
      <w:pPr>
        <w:pStyle w:val="ListParagraph"/>
        <w:numPr>
          <w:ilvl w:val="0"/>
          <w:numId w:val="12"/>
        </w:numPr>
      </w:pPr>
      <w:r>
        <w:t>Provided: All things we provided throw website.</w:t>
      </w:r>
    </w:p>
    <w:p w14:paraId="6AAF0845" w14:textId="66B03EDE" w:rsidR="00B94C71" w:rsidRDefault="00B94C71" w:rsidP="00B94C71">
      <w:pPr>
        <w:pStyle w:val="Heading3"/>
      </w:pPr>
      <w:bookmarkStart w:id="24" w:name="_Toc184438786"/>
      <w:r>
        <w:t>Component: Profile</w:t>
      </w:r>
      <w:bookmarkEnd w:id="24"/>
    </w:p>
    <w:p w14:paraId="1268BD71" w14:textId="5D9C871F" w:rsidR="00012C47" w:rsidRDefault="00012C47" w:rsidP="00012C47">
      <w:pPr>
        <w:pStyle w:val="Heading4"/>
      </w:pPr>
      <w:r>
        <w:t>Component: ListOrder</w:t>
      </w:r>
    </w:p>
    <w:p w14:paraId="1E84F9D0" w14:textId="6AF188E8" w:rsidR="006E20DA" w:rsidRPr="006E20DA" w:rsidRDefault="006E20DA" w:rsidP="006E20DA">
      <w:r>
        <w:rPr>
          <w:noProof/>
        </w:rPr>
        <w:drawing>
          <wp:inline distT="0" distB="0" distL="0" distR="0" wp14:anchorId="4F1E2597" wp14:editId="1711AA97">
            <wp:extent cx="1338943" cy="1155526"/>
            <wp:effectExtent l="0" t="0" r="0" b="6985"/>
            <wp:docPr id="1424410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100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6161" cy="116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51FC" w14:textId="646646EA" w:rsidR="008D4DD6" w:rsidRDefault="008D4DD6" w:rsidP="008D4DD6">
      <w:r>
        <w:t>This page will show users’orders</w:t>
      </w:r>
      <w:r w:rsidR="00801651">
        <w:t>.</w:t>
      </w:r>
    </w:p>
    <w:p w14:paraId="42BB62D0" w14:textId="3426C9D5" w:rsidR="00482843" w:rsidRDefault="00482843" w:rsidP="009D6505">
      <w:pPr>
        <w:pStyle w:val="ListParagraph"/>
        <w:numPr>
          <w:ilvl w:val="0"/>
          <w:numId w:val="23"/>
        </w:numPr>
      </w:pPr>
      <w:r>
        <w:t>Order: each order in list.</w:t>
      </w:r>
    </w:p>
    <w:p w14:paraId="13857798" w14:textId="4EC95C8C" w:rsidR="00801651" w:rsidRDefault="00801651" w:rsidP="00801651">
      <w:pPr>
        <w:pStyle w:val="Heading4"/>
      </w:pPr>
      <w:r>
        <w:t>Component: Order</w:t>
      </w:r>
    </w:p>
    <w:p w14:paraId="26132838" w14:textId="4D2CAA4A" w:rsidR="006E20DA" w:rsidRPr="006E20DA" w:rsidRDefault="006E20DA" w:rsidP="006E20DA">
      <w:r>
        <w:rPr>
          <w:noProof/>
        </w:rPr>
        <w:drawing>
          <wp:inline distT="0" distB="0" distL="0" distR="0" wp14:anchorId="458DBF03" wp14:editId="1846A07B">
            <wp:extent cx="1426029" cy="1476959"/>
            <wp:effectExtent l="0" t="0" r="3175" b="9525"/>
            <wp:docPr id="316734581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34581" name="Picture 1" descr="A close-up of a li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1573" cy="14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55D5" w14:textId="7717C133" w:rsidR="00801651" w:rsidRPr="00801651" w:rsidRDefault="00801651" w:rsidP="00801651">
      <w:r>
        <w:t>This section show each order of user.</w:t>
      </w:r>
    </w:p>
    <w:p w14:paraId="0D815A9F" w14:textId="77777777" w:rsidR="00801651" w:rsidRDefault="00801651" w:rsidP="009D6505">
      <w:pPr>
        <w:pStyle w:val="ListParagraph"/>
        <w:numPr>
          <w:ilvl w:val="0"/>
          <w:numId w:val="14"/>
        </w:numPr>
      </w:pPr>
      <w:r>
        <w:t>OrderID: ID of order.</w:t>
      </w:r>
    </w:p>
    <w:p w14:paraId="367E387D" w14:textId="77777777" w:rsidR="00801651" w:rsidRDefault="00801651" w:rsidP="009D6505">
      <w:pPr>
        <w:pStyle w:val="ListParagraph"/>
        <w:numPr>
          <w:ilvl w:val="0"/>
          <w:numId w:val="13"/>
        </w:numPr>
      </w:pPr>
      <w:r>
        <w:t>ProductsOrder: All products in order.</w:t>
      </w:r>
    </w:p>
    <w:p w14:paraId="2349EC21" w14:textId="77777777" w:rsidR="00801651" w:rsidRDefault="00801651" w:rsidP="009D6505">
      <w:pPr>
        <w:pStyle w:val="ListParagraph"/>
        <w:numPr>
          <w:ilvl w:val="0"/>
          <w:numId w:val="13"/>
        </w:numPr>
      </w:pPr>
      <w:r>
        <w:t>PaymentMethod: Payment method of order.</w:t>
      </w:r>
    </w:p>
    <w:p w14:paraId="65F463DC" w14:textId="77777777" w:rsidR="00801651" w:rsidRDefault="00801651" w:rsidP="009D6505">
      <w:pPr>
        <w:pStyle w:val="ListParagraph"/>
        <w:numPr>
          <w:ilvl w:val="0"/>
          <w:numId w:val="13"/>
        </w:numPr>
      </w:pPr>
      <w:r>
        <w:lastRenderedPageBreak/>
        <w:t>Date: Created Date of order.</w:t>
      </w:r>
    </w:p>
    <w:p w14:paraId="6BA7DFC3" w14:textId="6376AB05" w:rsidR="00801651" w:rsidRDefault="00801651" w:rsidP="009D6505">
      <w:pPr>
        <w:pStyle w:val="ListParagraph"/>
        <w:numPr>
          <w:ilvl w:val="0"/>
          <w:numId w:val="13"/>
        </w:numPr>
      </w:pPr>
      <w:r>
        <w:t>Price: Total Price of order.</w:t>
      </w:r>
    </w:p>
    <w:p w14:paraId="5A8BD4D4" w14:textId="0B2F8137" w:rsidR="00801651" w:rsidRDefault="00801651" w:rsidP="00801651">
      <w:pPr>
        <w:pStyle w:val="Heading4"/>
      </w:pPr>
      <w:r>
        <w:t>Component: AccountInfo</w:t>
      </w:r>
    </w:p>
    <w:p w14:paraId="520AE516" w14:textId="539C3913" w:rsidR="006E20DA" w:rsidRPr="006E20DA" w:rsidRDefault="006E20DA" w:rsidP="006E20DA">
      <w:r>
        <w:rPr>
          <w:noProof/>
        </w:rPr>
        <w:drawing>
          <wp:inline distT="0" distB="0" distL="0" distR="0" wp14:anchorId="2B467501" wp14:editId="244411C1">
            <wp:extent cx="1186543" cy="1372670"/>
            <wp:effectExtent l="0" t="0" r="0" b="0"/>
            <wp:docPr id="942243323" name="Picture 1" descr="A screen 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43323" name="Picture 1" descr="A screen shot of a phone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9216" cy="13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DDD1" w14:textId="46133761" w:rsidR="00801651" w:rsidRDefault="00801651" w:rsidP="00801651">
      <w:r>
        <w:t>This page show all account information</w:t>
      </w:r>
    </w:p>
    <w:p w14:paraId="6A404DAA" w14:textId="1AB61436" w:rsidR="00801651" w:rsidRDefault="00801651" w:rsidP="009D6505">
      <w:pPr>
        <w:pStyle w:val="ListParagraph"/>
        <w:numPr>
          <w:ilvl w:val="0"/>
          <w:numId w:val="15"/>
        </w:numPr>
      </w:pPr>
      <w:r>
        <w:t>Email: Email of user.</w:t>
      </w:r>
    </w:p>
    <w:p w14:paraId="56322D10" w14:textId="7B6ECBB1" w:rsidR="00801651" w:rsidRDefault="00801651" w:rsidP="009D6505">
      <w:pPr>
        <w:pStyle w:val="ListParagraph"/>
        <w:numPr>
          <w:ilvl w:val="0"/>
          <w:numId w:val="15"/>
        </w:numPr>
      </w:pPr>
      <w:r>
        <w:t>PhoneNumber: Phone Number of user.</w:t>
      </w:r>
    </w:p>
    <w:p w14:paraId="6489365E" w14:textId="3E10A18B" w:rsidR="00801651" w:rsidRDefault="00801651" w:rsidP="009D6505">
      <w:pPr>
        <w:pStyle w:val="ListParagraph"/>
        <w:numPr>
          <w:ilvl w:val="0"/>
          <w:numId w:val="15"/>
        </w:numPr>
      </w:pPr>
      <w:r>
        <w:t>Name: Name of user.</w:t>
      </w:r>
    </w:p>
    <w:p w14:paraId="2CB4D803" w14:textId="107F5DAE" w:rsidR="00801651" w:rsidRDefault="00801651" w:rsidP="009D6505">
      <w:pPr>
        <w:pStyle w:val="ListParagraph"/>
        <w:numPr>
          <w:ilvl w:val="0"/>
          <w:numId w:val="15"/>
        </w:numPr>
      </w:pPr>
      <w:r>
        <w:t>Address: Address of user.</w:t>
      </w:r>
    </w:p>
    <w:p w14:paraId="01398979" w14:textId="4B796261" w:rsidR="00801651" w:rsidRDefault="00801651" w:rsidP="009D6505">
      <w:pPr>
        <w:pStyle w:val="ListParagraph"/>
        <w:numPr>
          <w:ilvl w:val="0"/>
          <w:numId w:val="15"/>
        </w:numPr>
      </w:pPr>
      <w:r>
        <w:t>Login: Login method (if use social account such as Facebook, Google).</w:t>
      </w:r>
    </w:p>
    <w:p w14:paraId="0ABFF570" w14:textId="4FD27F30" w:rsidR="00801651" w:rsidRDefault="00801651" w:rsidP="00801651">
      <w:pPr>
        <w:pStyle w:val="Heading4"/>
      </w:pPr>
      <w:r>
        <w:t>Component: CouponWallet</w:t>
      </w:r>
    </w:p>
    <w:p w14:paraId="1A4C3D2F" w14:textId="7EA53964" w:rsidR="006E20DA" w:rsidRPr="006E20DA" w:rsidRDefault="006E20DA" w:rsidP="006E20DA">
      <w:r>
        <w:rPr>
          <w:noProof/>
        </w:rPr>
        <w:drawing>
          <wp:inline distT="0" distB="0" distL="0" distR="0" wp14:anchorId="23979CA1" wp14:editId="16646147">
            <wp:extent cx="1221204" cy="947057"/>
            <wp:effectExtent l="0" t="0" r="0" b="5715"/>
            <wp:docPr id="639372662" name="Picture 1" descr="A screenshot of a cou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72662" name="Picture 1" descr="A screenshot of a coup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8228" cy="95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3026" w14:textId="5F6930F4" w:rsidR="00801651" w:rsidRDefault="00801651" w:rsidP="00801651">
      <w:r>
        <w:t>This page show user’s coupon.</w:t>
      </w:r>
    </w:p>
    <w:p w14:paraId="6187F048" w14:textId="138B3B13" w:rsidR="00801651" w:rsidRDefault="00801651" w:rsidP="009D6505">
      <w:pPr>
        <w:pStyle w:val="ListParagraph"/>
        <w:numPr>
          <w:ilvl w:val="0"/>
          <w:numId w:val="16"/>
        </w:numPr>
      </w:pPr>
      <w:r>
        <w:t>Shipping: Coupon to reduce shipping fee.</w:t>
      </w:r>
    </w:p>
    <w:p w14:paraId="69CA35DD" w14:textId="1D4D78A2" w:rsidR="00801651" w:rsidRPr="00801651" w:rsidRDefault="00801651" w:rsidP="009D6505">
      <w:pPr>
        <w:pStyle w:val="ListParagraph"/>
        <w:numPr>
          <w:ilvl w:val="0"/>
          <w:numId w:val="16"/>
        </w:numPr>
      </w:pPr>
      <w:r>
        <w:t>Discount: Coupon to discount price.</w:t>
      </w:r>
    </w:p>
    <w:p w14:paraId="7FBCAA04" w14:textId="4D8E37F9" w:rsidR="00801651" w:rsidRDefault="00B94C71" w:rsidP="00F425D5">
      <w:pPr>
        <w:pStyle w:val="Heading3"/>
      </w:pPr>
      <w:bookmarkStart w:id="25" w:name="_Toc184438787"/>
      <w:r>
        <w:t>Component: Product</w:t>
      </w:r>
      <w:r w:rsidR="00806DD4">
        <w:t>s</w:t>
      </w:r>
      <w:bookmarkEnd w:id="25"/>
    </w:p>
    <w:p w14:paraId="7750780F" w14:textId="2F98087B" w:rsidR="006E20DA" w:rsidRPr="006E20DA" w:rsidRDefault="006E20DA" w:rsidP="006E20DA">
      <w:r>
        <w:rPr>
          <w:noProof/>
        </w:rPr>
        <w:drawing>
          <wp:inline distT="0" distB="0" distL="0" distR="0" wp14:anchorId="768A34F1" wp14:editId="21777383">
            <wp:extent cx="1066800" cy="1091324"/>
            <wp:effectExtent l="0" t="0" r="0" b="0"/>
            <wp:docPr id="2087239778" name="Picture 1" descr="A close-up of a product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39778" name="Picture 1" descr="A close-up of a product li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0000" cy="10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2C6A" w14:textId="7C8EF8F5" w:rsidR="00F425D5" w:rsidRDefault="00F425D5" w:rsidP="00F425D5">
      <w:r>
        <w:t>This page show our products.</w:t>
      </w:r>
    </w:p>
    <w:p w14:paraId="13F1B7D5" w14:textId="70E5832F" w:rsidR="00F425D5" w:rsidRDefault="00F425D5" w:rsidP="009D6505">
      <w:pPr>
        <w:pStyle w:val="ListParagraph"/>
        <w:numPr>
          <w:ilvl w:val="0"/>
          <w:numId w:val="17"/>
        </w:numPr>
      </w:pPr>
      <w:r>
        <w:t>CategoryNav: Navigation bar for our all category of products.</w:t>
      </w:r>
    </w:p>
    <w:p w14:paraId="2FE6A161" w14:textId="0983AB58" w:rsidR="00F425D5" w:rsidRDefault="00F425D5" w:rsidP="009D6505">
      <w:pPr>
        <w:pStyle w:val="ListParagraph"/>
        <w:numPr>
          <w:ilvl w:val="0"/>
          <w:numId w:val="17"/>
        </w:numPr>
      </w:pPr>
      <w:r>
        <w:t>ProductGrid: Product</w:t>
      </w:r>
      <w:r w:rsidR="00482843">
        <w:t>s</w:t>
      </w:r>
      <w:r>
        <w:t xml:space="preserve"> show</w:t>
      </w:r>
      <w:r w:rsidR="00482843">
        <w:t>n</w:t>
      </w:r>
      <w:r>
        <w:t xml:space="preserve"> in Grid form.</w:t>
      </w:r>
    </w:p>
    <w:p w14:paraId="5AF82D18" w14:textId="0B42B995" w:rsidR="00F425D5" w:rsidRDefault="00F425D5" w:rsidP="009D6505">
      <w:pPr>
        <w:pStyle w:val="ListParagraph"/>
        <w:numPr>
          <w:ilvl w:val="0"/>
          <w:numId w:val="17"/>
        </w:numPr>
      </w:pPr>
      <w:r>
        <w:t>SideBar: Side bar for search and filter.</w:t>
      </w:r>
    </w:p>
    <w:p w14:paraId="19D63D95" w14:textId="58632CA3" w:rsidR="00F425D5" w:rsidRDefault="00F425D5" w:rsidP="00F425D5">
      <w:pPr>
        <w:pStyle w:val="Heading4"/>
      </w:pPr>
      <w:r>
        <w:t>Component: UploadProduct</w:t>
      </w:r>
    </w:p>
    <w:p w14:paraId="0FF37B7B" w14:textId="2B1BD8AC" w:rsidR="006E20DA" w:rsidRPr="006E20DA" w:rsidRDefault="006E20DA" w:rsidP="006E20DA">
      <w:r>
        <w:rPr>
          <w:noProof/>
        </w:rPr>
        <w:drawing>
          <wp:inline distT="0" distB="0" distL="0" distR="0" wp14:anchorId="66540DD5" wp14:editId="1CE85BE4">
            <wp:extent cx="1023257" cy="884174"/>
            <wp:effectExtent l="0" t="0" r="5715" b="0"/>
            <wp:docPr id="15198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1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7666" cy="8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2DC" w14:textId="6869A2E3" w:rsidR="00F425D5" w:rsidRDefault="00F425D5" w:rsidP="00F425D5">
      <w:r>
        <w:t>This page is for manager to upload product</w:t>
      </w:r>
    </w:p>
    <w:p w14:paraId="787DAC2A" w14:textId="668F4CDA" w:rsidR="00F425D5" w:rsidRDefault="00F425D5" w:rsidP="009D6505">
      <w:pPr>
        <w:pStyle w:val="ListParagraph"/>
        <w:numPr>
          <w:ilvl w:val="0"/>
          <w:numId w:val="18"/>
        </w:numPr>
      </w:pPr>
      <w:r>
        <w:t>Image: Image of product.</w:t>
      </w:r>
    </w:p>
    <w:p w14:paraId="2284442E" w14:textId="2AF64089" w:rsidR="00F425D5" w:rsidRDefault="00F425D5" w:rsidP="009D6505">
      <w:pPr>
        <w:pStyle w:val="ListParagraph"/>
        <w:numPr>
          <w:ilvl w:val="0"/>
          <w:numId w:val="18"/>
        </w:numPr>
      </w:pPr>
      <w:r>
        <w:lastRenderedPageBreak/>
        <w:t>Details: Details of product (name, description, price, quantity, type).</w:t>
      </w:r>
    </w:p>
    <w:p w14:paraId="44169DA3" w14:textId="775F4F74" w:rsidR="00F425D5" w:rsidRDefault="00F425D5" w:rsidP="009D6505">
      <w:pPr>
        <w:pStyle w:val="ListParagraph"/>
        <w:numPr>
          <w:ilvl w:val="0"/>
          <w:numId w:val="18"/>
        </w:numPr>
      </w:pPr>
      <w:r>
        <w:t>Additional: Additional information of product (brand, flavor, weight/size, ingredients, directions).</w:t>
      </w:r>
    </w:p>
    <w:p w14:paraId="11F468EA" w14:textId="76BF7996" w:rsidR="00F425D5" w:rsidRDefault="00783FE0" w:rsidP="00783FE0">
      <w:pPr>
        <w:pStyle w:val="Heading4"/>
      </w:pPr>
      <w:r>
        <w:t>Component: DetailProduct</w:t>
      </w:r>
    </w:p>
    <w:p w14:paraId="5F14F685" w14:textId="55A1F129" w:rsidR="006E20DA" w:rsidRPr="006E20DA" w:rsidRDefault="006E20DA" w:rsidP="006E20DA">
      <w:r>
        <w:rPr>
          <w:noProof/>
        </w:rPr>
        <w:drawing>
          <wp:inline distT="0" distB="0" distL="0" distR="0" wp14:anchorId="40AD8EE1" wp14:editId="2AAA1E25">
            <wp:extent cx="990600" cy="1376413"/>
            <wp:effectExtent l="0" t="0" r="0" b="0"/>
            <wp:docPr id="1416567260" name="Picture 1" descr="A close-up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7260" name="Picture 1" descr="A close-up of a produc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2463" cy="13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53BF" w14:textId="679449F4" w:rsidR="00783FE0" w:rsidRDefault="00783FE0" w:rsidP="00783FE0">
      <w:r>
        <w:t>Show detail of each product.</w:t>
      </w:r>
    </w:p>
    <w:p w14:paraId="3EE61698" w14:textId="4367B2D8" w:rsidR="00783FE0" w:rsidRDefault="00783FE0" w:rsidP="009D6505">
      <w:pPr>
        <w:pStyle w:val="ListParagraph"/>
        <w:numPr>
          <w:ilvl w:val="0"/>
          <w:numId w:val="19"/>
        </w:numPr>
      </w:pPr>
      <w:r>
        <w:t>Name: Name of product.</w:t>
      </w:r>
    </w:p>
    <w:p w14:paraId="19A75FFD" w14:textId="69282030" w:rsidR="00783FE0" w:rsidRDefault="00783FE0" w:rsidP="009D6505">
      <w:pPr>
        <w:pStyle w:val="ListParagraph"/>
        <w:numPr>
          <w:ilvl w:val="0"/>
          <w:numId w:val="19"/>
        </w:numPr>
      </w:pPr>
      <w:r>
        <w:t>Description: Description for product.</w:t>
      </w:r>
    </w:p>
    <w:p w14:paraId="0A42AEE3" w14:textId="1E1BD616" w:rsidR="00783FE0" w:rsidRDefault="00783FE0" w:rsidP="009D6505">
      <w:pPr>
        <w:pStyle w:val="ListParagraph"/>
        <w:numPr>
          <w:ilvl w:val="0"/>
          <w:numId w:val="19"/>
        </w:numPr>
      </w:pPr>
      <w:r>
        <w:t>Price: Price of product.</w:t>
      </w:r>
    </w:p>
    <w:p w14:paraId="54B1BCA9" w14:textId="55119206" w:rsidR="00783FE0" w:rsidRDefault="00783FE0" w:rsidP="009D6505">
      <w:pPr>
        <w:pStyle w:val="ListParagraph"/>
        <w:numPr>
          <w:ilvl w:val="0"/>
          <w:numId w:val="19"/>
        </w:numPr>
      </w:pPr>
      <w:r>
        <w:t>Quantity: Stock quantity of product.</w:t>
      </w:r>
    </w:p>
    <w:p w14:paraId="453A966A" w14:textId="0D5357FA" w:rsidR="00783FE0" w:rsidRDefault="00783FE0" w:rsidP="009D6505">
      <w:pPr>
        <w:pStyle w:val="ListParagraph"/>
        <w:numPr>
          <w:ilvl w:val="0"/>
          <w:numId w:val="19"/>
        </w:numPr>
      </w:pPr>
      <w:r>
        <w:t>Type: Type of product.</w:t>
      </w:r>
    </w:p>
    <w:p w14:paraId="5162C3F2" w14:textId="06A85538" w:rsidR="00783FE0" w:rsidRPr="00783FE0" w:rsidRDefault="00783FE0" w:rsidP="009D6505">
      <w:pPr>
        <w:pStyle w:val="ListParagraph"/>
        <w:numPr>
          <w:ilvl w:val="0"/>
          <w:numId w:val="19"/>
        </w:numPr>
      </w:pPr>
      <w:r>
        <w:t xml:space="preserve">Additional: Additional information of product (if </w:t>
      </w:r>
      <w:r w:rsidR="00A721D7">
        <w:t>product</w:t>
      </w:r>
      <w:r>
        <w:t xml:space="preserve"> has)</w:t>
      </w:r>
    </w:p>
    <w:p w14:paraId="5C4EFDE8" w14:textId="43D462B5" w:rsidR="00B94C71" w:rsidRDefault="00B94C71" w:rsidP="00B94C71">
      <w:pPr>
        <w:pStyle w:val="Heading3"/>
      </w:pPr>
      <w:bookmarkStart w:id="26" w:name="_Toc184438788"/>
      <w:r>
        <w:t>Component: Shopping Cart</w:t>
      </w:r>
      <w:bookmarkEnd w:id="26"/>
    </w:p>
    <w:p w14:paraId="1A287BC1" w14:textId="2A066657" w:rsidR="009D72B0" w:rsidRDefault="00023A10" w:rsidP="00023A10">
      <w:r>
        <w:t>This page show all products that users add to cart</w:t>
      </w:r>
      <w:r w:rsidR="009D72B0">
        <w:t xml:space="preserve"> and way to pay.</w:t>
      </w:r>
    </w:p>
    <w:p w14:paraId="172CC92E" w14:textId="5FDA070E" w:rsidR="00023A10" w:rsidRDefault="009D72B0" w:rsidP="00023A10">
      <w:pPr>
        <w:pStyle w:val="Heading4"/>
      </w:pPr>
      <w:r>
        <w:t>Component: ProductInCart</w:t>
      </w:r>
    </w:p>
    <w:p w14:paraId="4C7E2F49" w14:textId="39B23155" w:rsidR="006E20DA" w:rsidRPr="006E20DA" w:rsidRDefault="006E20DA" w:rsidP="006E20DA">
      <w:r>
        <w:rPr>
          <w:noProof/>
        </w:rPr>
        <w:drawing>
          <wp:inline distT="0" distB="0" distL="0" distR="0" wp14:anchorId="041B6A77" wp14:editId="5AB0990E">
            <wp:extent cx="1230086" cy="919458"/>
            <wp:effectExtent l="0" t="0" r="8255" b="0"/>
            <wp:docPr id="206283309" name="Picture 1" descr="A close-up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309" name="Picture 1" descr="A close-up of a produc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39153" cy="9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BAA2" w14:textId="71843BE0" w:rsidR="009D72B0" w:rsidRDefault="009D72B0" w:rsidP="009D6505">
      <w:pPr>
        <w:pStyle w:val="ListParagraph"/>
        <w:numPr>
          <w:ilvl w:val="0"/>
          <w:numId w:val="20"/>
        </w:numPr>
      </w:pPr>
      <w:r>
        <w:t>Product: Product that customer add to cart.</w:t>
      </w:r>
    </w:p>
    <w:p w14:paraId="4044A175" w14:textId="51656057" w:rsidR="009D72B0" w:rsidRDefault="009D72B0" w:rsidP="009D6505">
      <w:pPr>
        <w:pStyle w:val="ListParagraph"/>
        <w:numPr>
          <w:ilvl w:val="0"/>
          <w:numId w:val="20"/>
        </w:numPr>
      </w:pPr>
      <w:r>
        <w:t>Number: Number of product.</w:t>
      </w:r>
    </w:p>
    <w:p w14:paraId="392DD354" w14:textId="0A51546A" w:rsidR="009D72B0" w:rsidRDefault="009D72B0" w:rsidP="009D72B0">
      <w:pPr>
        <w:pStyle w:val="Heading4"/>
      </w:pPr>
      <w:r>
        <w:t>Component: Payment</w:t>
      </w:r>
    </w:p>
    <w:p w14:paraId="490D1645" w14:textId="6B375184" w:rsidR="006E20DA" w:rsidRPr="006E20DA" w:rsidRDefault="006E20DA" w:rsidP="006E20DA">
      <w:r>
        <w:rPr>
          <w:noProof/>
        </w:rPr>
        <w:drawing>
          <wp:inline distT="0" distB="0" distL="0" distR="0" wp14:anchorId="443F2712" wp14:editId="2829C191">
            <wp:extent cx="936171" cy="910869"/>
            <wp:effectExtent l="0" t="0" r="0" b="3810"/>
            <wp:docPr id="1218114568" name="Picture 1" descr="A close-up of a price t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14568" name="Picture 1" descr="A close-up of a price tag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0072" cy="9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1FD3" w14:textId="18C5CB0D" w:rsidR="009D72B0" w:rsidRDefault="009D72B0" w:rsidP="009D72B0">
      <w:r>
        <w:t>This page show payment method.</w:t>
      </w:r>
    </w:p>
    <w:p w14:paraId="770B7DD9" w14:textId="4BA3635F" w:rsidR="009D72B0" w:rsidRDefault="009D72B0" w:rsidP="009D6505">
      <w:pPr>
        <w:pStyle w:val="ListParagraph"/>
        <w:numPr>
          <w:ilvl w:val="0"/>
          <w:numId w:val="21"/>
        </w:numPr>
      </w:pPr>
      <w:r>
        <w:t>Price: Total Price to pay.</w:t>
      </w:r>
    </w:p>
    <w:p w14:paraId="182721F3" w14:textId="56F8CC39" w:rsidR="009D72B0" w:rsidRPr="009D72B0" w:rsidRDefault="009D72B0" w:rsidP="009D6505">
      <w:pPr>
        <w:pStyle w:val="ListParagraph"/>
        <w:numPr>
          <w:ilvl w:val="0"/>
          <w:numId w:val="21"/>
        </w:numPr>
      </w:pPr>
      <w:r>
        <w:t>Method: Ways to pay.</w:t>
      </w:r>
    </w:p>
    <w:p w14:paraId="5C2CCFD0" w14:textId="582E5DA4" w:rsidR="00B94C71" w:rsidRDefault="00B94C71" w:rsidP="00B94C71">
      <w:pPr>
        <w:pStyle w:val="Heading3"/>
      </w:pPr>
      <w:bookmarkStart w:id="27" w:name="_Toc184438789"/>
      <w:r>
        <w:t>Component: PTs</w:t>
      </w:r>
      <w:bookmarkEnd w:id="27"/>
    </w:p>
    <w:p w14:paraId="2A806C13" w14:textId="390636A3" w:rsidR="006E20DA" w:rsidRPr="006E20DA" w:rsidRDefault="006E20DA" w:rsidP="006E20DA">
      <w:r>
        <w:rPr>
          <w:noProof/>
        </w:rPr>
        <w:drawing>
          <wp:inline distT="0" distB="0" distL="0" distR="0" wp14:anchorId="3E6AF012" wp14:editId="18309423">
            <wp:extent cx="1175657" cy="1138136"/>
            <wp:effectExtent l="0" t="0" r="5715" b="5080"/>
            <wp:docPr id="1693552709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52709" name="Picture 1" descr="A close-up of a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8773" cy="11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9277" w14:textId="2C37C38D" w:rsidR="00482843" w:rsidRDefault="00482843" w:rsidP="00482843">
      <w:r>
        <w:lastRenderedPageBreak/>
        <w:t>This page show our Personal Trainers.</w:t>
      </w:r>
    </w:p>
    <w:p w14:paraId="5951B6BF" w14:textId="424390F8" w:rsidR="00482843" w:rsidRDefault="00482843" w:rsidP="009D6505">
      <w:pPr>
        <w:pStyle w:val="ListParagraph"/>
        <w:numPr>
          <w:ilvl w:val="0"/>
          <w:numId w:val="17"/>
        </w:numPr>
      </w:pPr>
      <w:r>
        <w:t>CategoryNav: Navigation bar for our all category of Personal Trainers.</w:t>
      </w:r>
    </w:p>
    <w:p w14:paraId="2EDC9D39" w14:textId="42459DB8" w:rsidR="00482843" w:rsidRDefault="00482843" w:rsidP="009D6505">
      <w:pPr>
        <w:pStyle w:val="ListParagraph"/>
        <w:numPr>
          <w:ilvl w:val="0"/>
          <w:numId w:val="17"/>
        </w:numPr>
      </w:pPr>
      <w:r>
        <w:t>PTGrid: Personal Trainers shown in Grid form.</w:t>
      </w:r>
    </w:p>
    <w:p w14:paraId="2A204449" w14:textId="7EE2FC5C" w:rsidR="006E20DA" w:rsidRDefault="00482843" w:rsidP="00372672">
      <w:pPr>
        <w:pStyle w:val="ListParagraph"/>
        <w:numPr>
          <w:ilvl w:val="0"/>
          <w:numId w:val="17"/>
        </w:numPr>
      </w:pPr>
      <w:r>
        <w:t>SideBar: Side bar for search and filter.</w:t>
      </w:r>
    </w:p>
    <w:p w14:paraId="3AF8015F" w14:textId="68C5901F" w:rsidR="006E20DA" w:rsidRDefault="00482843" w:rsidP="006E20DA">
      <w:pPr>
        <w:pStyle w:val="Heading4"/>
      </w:pPr>
      <w:r>
        <w:t>Component: PTRegist</w:t>
      </w:r>
    </w:p>
    <w:p w14:paraId="343150F4" w14:textId="7F9F104A" w:rsidR="006E20DA" w:rsidRPr="006E20DA" w:rsidRDefault="006E20DA" w:rsidP="006E20DA">
      <w:r>
        <w:rPr>
          <w:noProof/>
        </w:rPr>
        <w:drawing>
          <wp:inline distT="0" distB="0" distL="0" distR="0" wp14:anchorId="1440F566" wp14:editId="16B37602">
            <wp:extent cx="1475319" cy="1295400"/>
            <wp:effectExtent l="0" t="0" r="0" b="0"/>
            <wp:docPr id="170836885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68853" name="Picture 1" descr="A close-up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2257" cy="13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8213" w14:textId="1982EAC4" w:rsidR="00482843" w:rsidRDefault="00482843" w:rsidP="00482843">
      <w:r>
        <w:t>This page show a form for registering to become our Personal Trainer.</w:t>
      </w:r>
    </w:p>
    <w:p w14:paraId="782CB795" w14:textId="1FF5BFC4" w:rsidR="005F63F9" w:rsidRPr="00482843" w:rsidRDefault="00482843" w:rsidP="005F63F9">
      <w:pPr>
        <w:pStyle w:val="ListParagraph"/>
        <w:numPr>
          <w:ilvl w:val="0"/>
          <w:numId w:val="22"/>
        </w:numPr>
      </w:pPr>
      <w:r>
        <w:t>PTForm: Form for registering.</w:t>
      </w:r>
    </w:p>
    <w:p w14:paraId="48832866" w14:textId="557F5F4B" w:rsidR="00B94C71" w:rsidRDefault="00B94C71" w:rsidP="00B94C71">
      <w:pPr>
        <w:pStyle w:val="Heading3"/>
      </w:pPr>
      <w:bookmarkStart w:id="28" w:name="_Toc184438790"/>
      <w:r>
        <w:t>Component: Forum</w:t>
      </w:r>
      <w:bookmarkEnd w:id="28"/>
    </w:p>
    <w:p w14:paraId="4572FA9F" w14:textId="2ECED932" w:rsidR="00372672" w:rsidRPr="00372672" w:rsidRDefault="00372672" w:rsidP="00372672">
      <w:r>
        <w:rPr>
          <w:noProof/>
        </w:rPr>
        <w:drawing>
          <wp:inline distT="0" distB="0" distL="0" distR="0" wp14:anchorId="506F2F07" wp14:editId="165443D3">
            <wp:extent cx="1402080" cy="1547751"/>
            <wp:effectExtent l="0" t="0" r="7620" b="0"/>
            <wp:docPr id="487548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822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9779" cy="1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37F" w14:textId="21F94D6C" w:rsidR="00A31633" w:rsidRDefault="00A31633" w:rsidP="00A31633">
      <w:r>
        <w:t>This page show a forum for discussing.</w:t>
      </w:r>
    </w:p>
    <w:p w14:paraId="741BF722" w14:textId="1AD4E66A" w:rsidR="00A31633" w:rsidRDefault="00A31633" w:rsidP="009D6505">
      <w:pPr>
        <w:pStyle w:val="ListParagraph"/>
        <w:numPr>
          <w:ilvl w:val="0"/>
          <w:numId w:val="22"/>
        </w:numPr>
      </w:pPr>
      <w:r>
        <w:t>Topic: Topic to discuss.</w:t>
      </w:r>
    </w:p>
    <w:p w14:paraId="74981E83" w14:textId="2A27A973" w:rsidR="00A31633" w:rsidRDefault="00A31633" w:rsidP="009D6505">
      <w:pPr>
        <w:pStyle w:val="ListParagraph"/>
        <w:numPr>
          <w:ilvl w:val="0"/>
          <w:numId w:val="22"/>
        </w:numPr>
      </w:pPr>
      <w:r>
        <w:t>Chat: Chat box to show discussing for each topic.</w:t>
      </w:r>
    </w:p>
    <w:p w14:paraId="4E9C7419" w14:textId="5F768078" w:rsidR="00FF2B98" w:rsidRDefault="00FF2B98" w:rsidP="009D6505">
      <w:pPr>
        <w:pStyle w:val="ListParagraph"/>
        <w:numPr>
          <w:ilvl w:val="0"/>
          <w:numId w:val="22"/>
        </w:numPr>
      </w:pPr>
      <w:r>
        <w:t>SendBox: Box for chatting with everyone on forum.</w:t>
      </w:r>
    </w:p>
    <w:p w14:paraId="254774E4" w14:textId="237D0BC8" w:rsidR="00372672" w:rsidRPr="00A31633" w:rsidRDefault="00372672" w:rsidP="009D6505">
      <w:pPr>
        <w:pStyle w:val="ListParagraph"/>
        <w:numPr>
          <w:ilvl w:val="0"/>
          <w:numId w:val="22"/>
        </w:numPr>
      </w:pPr>
    </w:p>
    <w:p w14:paraId="23433BE8" w14:textId="441477C1" w:rsidR="00B94C71" w:rsidRDefault="00B94C71" w:rsidP="00B94C71">
      <w:pPr>
        <w:pStyle w:val="Heading3"/>
      </w:pPr>
      <w:bookmarkStart w:id="29" w:name="_Toc184438791"/>
      <w:r>
        <w:t>Component: SignUp</w:t>
      </w:r>
      <w:bookmarkEnd w:id="29"/>
    </w:p>
    <w:p w14:paraId="1D7390FF" w14:textId="71A44707" w:rsidR="00372672" w:rsidRPr="00372672" w:rsidRDefault="00372672" w:rsidP="00372672">
      <w:r>
        <w:rPr>
          <w:noProof/>
        </w:rPr>
        <w:drawing>
          <wp:inline distT="0" distB="0" distL="0" distR="0" wp14:anchorId="4645C490" wp14:editId="2D8A3D71">
            <wp:extent cx="1432560" cy="1394360"/>
            <wp:effectExtent l="0" t="0" r="0" b="0"/>
            <wp:docPr id="1323234658" name="Picture 1" descr="A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4658" name="Picture 1" descr="A sign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7052" cy="13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F483" w14:textId="63CEEDAF" w:rsidR="00782896" w:rsidRDefault="00782896" w:rsidP="00782896">
      <w:r>
        <w:t>This page show form to sign up.</w:t>
      </w:r>
    </w:p>
    <w:p w14:paraId="14813D33" w14:textId="2AACD93F" w:rsidR="00782896" w:rsidRDefault="00782896" w:rsidP="009D6505">
      <w:pPr>
        <w:pStyle w:val="ListParagraph"/>
        <w:numPr>
          <w:ilvl w:val="0"/>
          <w:numId w:val="24"/>
        </w:numPr>
      </w:pPr>
      <w:r>
        <w:t>Form: Sign up form.</w:t>
      </w:r>
    </w:p>
    <w:p w14:paraId="44171E74" w14:textId="6FF9835E" w:rsidR="00782896" w:rsidRPr="00782896" w:rsidRDefault="00782896" w:rsidP="009D6505">
      <w:pPr>
        <w:pStyle w:val="ListParagraph"/>
        <w:numPr>
          <w:ilvl w:val="0"/>
          <w:numId w:val="24"/>
        </w:numPr>
      </w:pPr>
      <w:r>
        <w:t>Method: Sign up with Social method such as Facebook, Google (if not sign up by form).</w:t>
      </w:r>
    </w:p>
    <w:p w14:paraId="24CC2E74" w14:textId="3B31F37C" w:rsidR="00B94C71" w:rsidRDefault="00B94C71" w:rsidP="00B94C71">
      <w:pPr>
        <w:pStyle w:val="Heading3"/>
      </w:pPr>
      <w:bookmarkStart w:id="30" w:name="_Toc184438792"/>
      <w:r>
        <w:lastRenderedPageBreak/>
        <w:t>Component: SignIn</w:t>
      </w:r>
      <w:bookmarkEnd w:id="30"/>
    </w:p>
    <w:p w14:paraId="37A28CC2" w14:textId="7E5E2FC6" w:rsidR="00372672" w:rsidRPr="00372672" w:rsidRDefault="00372672" w:rsidP="00372672">
      <w:r>
        <w:rPr>
          <w:noProof/>
        </w:rPr>
        <w:drawing>
          <wp:inline distT="0" distB="0" distL="0" distR="0" wp14:anchorId="7E5BC978" wp14:editId="61F742F4">
            <wp:extent cx="1230086" cy="1293988"/>
            <wp:effectExtent l="0" t="0" r="8255" b="1905"/>
            <wp:docPr id="1460724526" name="Picture 1" descr="A sign i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24526" name="Picture 1" descr="A sign in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9273" cy="13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75F9" w14:textId="1EB27CFA" w:rsidR="00782896" w:rsidRDefault="00782896" w:rsidP="00782896">
      <w:r>
        <w:t>This page show form to sign in.</w:t>
      </w:r>
    </w:p>
    <w:p w14:paraId="5808AC1E" w14:textId="01740362" w:rsidR="00782896" w:rsidRDefault="00782896" w:rsidP="009D6505">
      <w:pPr>
        <w:pStyle w:val="ListParagraph"/>
        <w:numPr>
          <w:ilvl w:val="0"/>
          <w:numId w:val="24"/>
        </w:numPr>
      </w:pPr>
      <w:r>
        <w:t>Form: Sign in form.</w:t>
      </w:r>
    </w:p>
    <w:p w14:paraId="5FBFF2DB" w14:textId="69295252" w:rsidR="00782896" w:rsidRPr="00782896" w:rsidRDefault="00782896" w:rsidP="009D6505">
      <w:pPr>
        <w:pStyle w:val="ListParagraph"/>
        <w:numPr>
          <w:ilvl w:val="0"/>
          <w:numId w:val="24"/>
        </w:numPr>
      </w:pPr>
      <w:r>
        <w:t>Method: Sign in with Social method such as Facebook, Google (if not sign in by form).</w:t>
      </w:r>
    </w:p>
    <w:p w14:paraId="0656B690" w14:textId="77777777" w:rsidR="00782896" w:rsidRPr="00782896" w:rsidRDefault="00782896" w:rsidP="00782896"/>
    <w:p w14:paraId="2F17E242" w14:textId="39CEE727" w:rsidR="008520E6" w:rsidRDefault="00B94C71" w:rsidP="000D6CEF">
      <w:pPr>
        <w:pStyle w:val="Heading2"/>
        <w:rPr>
          <w:rFonts w:ascii="Times New Roman" w:hAnsi="Times New Roman"/>
        </w:rPr>
      </w:pPr>
      <w:bookmarkStart w:id="31" w:name="_Toc184438793"/>
      <w:r>
        <w:rPr>
          <w:rFonts w:ascii="Times New Roman" w:hAnsi="Times New Roman"/>
        </w:rPr>
        <w:t>LogicsPart</w:t>
      </w:r>
      <w:bookmarkEnd w:id="31"/>
    </w:p>
    <w:p w14:paraId="36A25A65" w14:textId="0D729582" w:rsidR="00AA4F8F" w:rsidRPr="00AA4F8F" w:rsidRDefault="00AA4F8F" w:rsidP="00AA4F8F">
      <w:r>
        <w:rPr>
          <w:noProof/>
        </w:rPr>
        <w:drawing>
          <wp:inline distT="0" distB="0" distL="0" distR="0" wp14:anchorId="7FDE5445" wp14:editId="0F53D62D">
            <wp:extent cx="5941060" cy="4371340"/>
            <wp:effectExtent l="0" t="0" r="2540" b="0"/>
            <wp:docPr id="129612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9091" w14:textId="4725190E" w:rsidR="00B94C71" w:rsidRDefault="00B94C71" w:rsidP="00B94C71">
      <w:pPr>
        <w:pStyle w:val="Heading3"/>
      </w:pPr>
      <w:bookmarkStart w:id="32" w:name="_Toc184438794"/>
      <w:r>
        <w:lastRenderedPageBreak/>
        <w:t xml:space="preserve">Component: </w:t>
      </w:r>
      <w:r w:rsidR="00806DD4">
        <w:t>ProfileLogic</w:t>
      </w:r>
      <w:bookmarkEnd w:id="32"/>
    </w:p>
    <w:p w14:paraId="1D3F2383" w14:textId="6308FC71" w:rsidR="002439C9" w:rsidRPr="002439C9" w:rsidRDefault="002439C9" w:rsidP="002439C9">
      <w:r>
        <w:rPr>
          <w:noProof/>
        </w:rPr>
        <w:drawing>
          <wp:inline distT="0" distB="0" distL="0" distR="0" wp14:anchorId="6AC96885" wp14:editId="49BDF8C2">
            <wp:extent cx="3390900" cy="1831581"/>
            <wp:effectExtent l="0" t="0" r="0" b="0"/>
            <wp:docPr id="1616232198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32198" name="Picture 1" descr="A blue screen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1232" cy="18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A7F6" w14:textId="77777777" w:rsidR="00A77D35" w:rsidRDefault="00A77D35" w:rsidP="00A77D35">
      <w:r>
        <w:t>Attributes:</w:t>
      </w:r>
    </w:p>
    <w:p w14:paraId="765C759C" w14:textId="77777777" w:rsidR="00A77D35" w:rsidRDefault="00A77D35" w:rsidP="00A77D35">
      <w:pPr>
        <w:pStyle w:val="ListParagraph"/>
        <w:numPr>
          <w:ilvl w:val="0"/>
          <w:numId w:val="37"/>
        </w:numPr>
      </w:pPr>
      <w:r>
        <w:t>userId: (int) The unique identifier for the user.</w:t>
      </w:r>
    </w:p>
    <w:p w14:paraId="5418DB6E" w14:textId="77777777" w:rsidR="00A77D35" w:rsidRDefault="00A77D35" w:rsidP="00A77D35">
      <w:pPr>
        <w:pStyle w:val="ListParagraph"/>
        <w:numPr>
          <w:ilvl w:val="0"/>
          <w:numId w:val="37"/>
        </w:numPr>
      </w:pPr>
      <w:r>
        <w:t>userData: (Object) An object containing the user's profile information (e.g., name, email, address).</w:t>
      </w:r>
    </w:p>
    <w:p w14:paraId="58A6EB3E" w14:textId="77777777" w:rsidR="00A77D35" w:rsidRDefault="00A77D35" w:rsidP="00A77D35">
      <w:r>
        <w:t>Methods:</w:t>
      </w:r>
    </w:p>
    <w:p w14:paraId="169B9306" w14:textId="77777777" w:rsidR="00A77D35" w:rsidRDefault="00A77D35" w:rsidP="00A77D35">
      <w:pPr>
        <w:pStyle w:val="ListParagraph"/>
        <w:numPr>
          <w:ilvl w:val="0"/>
          <w:numId w:val="37"/>
        </w:numPr>
      </w:pPr>
      <w:r>
        <w:t>getProfile(userId): Retrieves the profile data of a specific user based on their userId. Returns an object containing the user's profile information.</w:t>
      </w:r>
    </w:p>
    <w:p w14:paraId="69641D6D" w14:textId="77777777" w:rsidR="00A77D35" w:rsidRDefault="00A77D35" w:rsidP="00A77D35">
      <w:pPr>
        <w:pStyle w:val="ListParagraph"/>
        <w:numPr>
          <w:ilvl w:val="0"/>
          <w:numId w:val="37"/>
        </w:numPr>
      </w:pPr>
      <w:r>
        <w:t>updateProfile(userId, data): Updates the user's profile with the provided data. Returns true if the update is successful, otherwise returns false.</w:t>
      </w:r>
    </w:p>
    <w:p w14:paraId="56A2675E" w14:textId="40C9CD0B" w:rsidR="00A77D35" w:rsidRPr="00A77D35" w:rsidRDefault="00A77D35" w:rsidP="00A77D35">
      <w:pPr>
        <w:pStyle w:val="ListParagraph"/>
        <w:numPr>
          <w:ilvl w:val="0"/>
          <w:numId w:val="37"/>
        </w:numPr>
      </w:pPr>
      <w:r>
        <w:t>getOrderHistory(userId): Fetches the order history of the user identified by userId. Returns a list of orders.</w:t>
      </w:r>
    </w:p>
    <w:p w14:paraId="753F1748" w14:textId="4B571358" w:rsidR="00806DD4" w:rsidRDefault="00806DD4" w:rsidP="00806DD4">
      <w:pPr>
        <w:pStyle w:val="Heading3"/>
      </w:pPr>
      <w:bookmarkStart w:id="33" w:name="_Toc184438795"/>
      <w:r>
        <w:t>Component: ProductLogic</w:t>
      </w:r>
      <w:bookmarkEnd w:id="33"/>
    </w:p>
    <w:p w14:paraId="71038BB4" w14:textId="4598172B" w:rsidR="002439C9" w:rsidRPr="002439C9" w:rsidRDefault="002439C9" w:rsidP="002439C9">
      <w:r>
        <w:rPr>
          <w:noProof/>
        </w:rPr>
        <w:drawing>
          <wp:inline distT="0" distB="0" distL="0" distR="0" wp14:anchorId="76BDB67E" wp14:editId="7CEA0D07">
            <wp:extent cx="3746387" cy="1701800"/>
            <wp:effectExtent l="0" t="0" r="6985" b="0"/>
            <wp:docPr id="1100164009" name="Picture 1" descr="A blue screen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64009" name="Picture 1" descr="A blue screen with text and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151" cy="17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E9A6" w14:textId="77777777" w:rsidR="00A77D35" w:rsidRDefault="00A77D35" w:rsidP="00A77D35">
      <w:r>
        <w:t>Attributes:</w:t>
      </w:r>
    </w:p>
    <w:p w14:paraId="1CEB5C00" w14:textId="77777777" w:rsidR="00A77D35" w:rsidRDefault="00A77D35" w:rsidP="005C17D7">
      <w:pPr>
        <w:pStyle w:val="ListParagraph"/>
        <w:numPr>
          <w:ilvl w:val="0"/>
          <w:numId w:val="42"/>
        </w:numPr>
      </w:pPr>
      <w:r>
        <w:t>productList: (List&lt;Product&gt;) A list containing all the available products on the website.</w:t>
      </w:r>
    </w:p>
    <w:p w14:paraId="0C35258C" w14:textId="77777777" w:rsidR="00A77D35" w:rsidRDefault="00A77D35" w:rsidP="00A77D35">
      <w:r>
        <w:t>Methods:</w:t>
      </w:r>
    </w:p>
    <w:p w14:paraId="6DEE3284" w14:textId="77777777" w:rsidR="00A77D35" w:rsidRDefault="00A77D35" w:rsidP="005C17D7">
      <w:pPr>
        <w:pStyle w:val="ListParagraph"/>
        <w:numPr>
          <w:ilvl w:val="0"/>
          <w:numId w:val="42"/>
        </w:numPr>
      </w:pPr>
      <w:r>
        <w:t>getProducts(): Retrieves a list of all products from the system.</w:t>
      </w:r>
    </w:p>
    <w:p w14:paraId="6614D6CE" w14:textId="77777777" w:rsidR="00A77D35" w:rsidRDefault="00A77D35" w:rsidP="005C17D7">
      <w:pPr>
        <w:pStyle w:val="ListParagraph"/>
        <w:numPr>
          <w:ilvl w:val="0"/>
          <w:numId w:val="42"/>
        </w:numPr>
      </w:pPr>
      <w:r>
        <w:t>getProductDetails(productId): Retrieves detailed information about a specific product identified by productId. Returns a Product object containing details such as name, price, stock, etc.</w:t>
      </w:r>
    </w:p>
    <w:p w14:paraId="4881898F" w14:textId="77777777" w:rsidR="00A77D35" w:rsidRDefault="00A77D35" w:rsidP="005C17D7">
      <w:pPr>
        <w:pStyle w:val="ListParagraph"/>
        <w:numPr>
          <w:ilvl w:val="0"/>
          <w:numId w:val="42"/>
        </w:numPr>
      </w:pPr>
      <w:r>
        <w:t>addProduct(product): Adds a new product to the system. Returns true if the product is successfully added, otherwise returns false.</w:t>
      </w:r>
    </w:p>
    <w:p w14:paraId="2C86FBEE" w14:textId="77777777" w:rsidR="00A77D35" w:rsidRDefault="00A77D35" w:rsidP="005C17D7">
      <w:pPr>
        <w:pStyle w:val="ListParagraph"/>
        <w:numPr>
          <w:ilvl w:val="0"/>
          <w:numId w:val="42"/>
        </w:numPr>
      </w:pPr>
      <w:r>
        <w:t>updateProduct(productId, data): Updates the information of a specific product identified by productId using the provided data. Returns true if the update is successful, otherwise returns false.</w:t>
      </w:r>
    </w:p>
    <w:p w14:paraId="43011A32" w14:textId="517BB027" w:rsidR="00A77D35" w:rsidRPr="00A77D35" w:rsidRDefault="00A77D35" w:rsidP="005C17D7">
      <w:pPr>
        <w:pStyle w:val="ListParagraph"/>
        <w:numPr>
          <w:ilvl w:val="0"/>
          <w:numId w:val="42"/>
        </w:numPr>
      </w:pPr>
      <w:r>
        <w:t>deleteProduct(productId): Deletes a specific product from the system identified by productId. Returns true if the product is successfully deleted, otherwise returns false.</w:t>
      </w:r>
    </w:p>
    <w:p w14:paraId="668DEC76" w14:textId="3D07CA99" w:rsidR="00806DD4" w:rsidRDefault="00806DD4" w:rsidP="00806DD4">
      <w:pPr>
        <w:pStyle w:val="Heading3"/>
      </w:pPr>
      <w:bookmarkStart w:id="34" w:name="_Toc184438796"/>
      <w:r>
        <w:lastRenderedPageBreak/>
        <w:t>Component: CartLogic</w:t>
      </w:r>
      <w:bookmarkEnd w:id="34"/>
    </w:p>
    <w:p w14:paraId="4690281C" w14:textId="4739A1B7" w:rsidR="002439C9" w:rsidRPr="002439C9" w:rsidRDefault="002439C9" w:rsidP="002439C9">
      <w:r>
        <w:rPr>
          <w:noProof/>
        </w:rPr>
        <w:drawing>
          <wp:inline distT="0" distB="0" distL="0" distR="0" wp14:anchorId="08FDC8CB" wp14:editId="1CD06704">
            <wp:extent cx="4706056" cy="1473200"/>
            <wp:effectExtent l="0" t="0" r="0" b="0"/>
            <wp:docPr id="34427650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7650" name="Picture 1" descr="A blue screen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8207" cy="14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127F" w14:textId="77777777" w:rsidR="00A77D35" w:rsidRDefault="00A77D35" w:rsidP="00A77D35">
      <w:r>
        <w:t>Attributes:</w:t>
      </w:r>
    </w:p>
    <w:p w14:paraId="396D532D" w14:textId="77777777" w:rsidR="00A77D35" w:rsidRDefault="00A77D35" w:rsidP="005C17D7">
      <w:pPr>
        <w:pStyle w:val="ListParagraph"/>
        <w:numPr>
          <w:ilvl w:val="0"/>
          <w:numId w:val="41"/>
        </w:numPr>
      </w:pPr>
      <w:r>
        <w:t>cartItems: (List&lt;CartItem&gt;) A list of items in the user's shopping cart, each containing product details and quantity.</w:t>
      </w:r>
    </w:p>
    <w:p w14:paraId="321CB24D" w14:textId="77777777" w:rsidR="00A77D35" w:rsidRDefault="00A77D35" w:rsidP="00A77D35">
      <w:r>
        <w:t>Methods:</w:t>
      </w:r>
    </w:p>
    <w:p w14:paraId="11F0FC5B" w14:textId="77777777" w:rsidR="00A77D35" w:rsidRDefault="00A77D35" w:rsidP="005C17D7">
      <w:pPr>
        <w:pStyle w:val="ListParagraph"/>
        <w:numPr>
          <w:ilvl w:val="0"/>
          <w:numId w:val="41"/>
        </w:numPr>
      </w:pPr>
      <w:r>
        <w:t>addItemToCart(userId, productId, quantity): Adds a specific product to the user's shopping cart. Returns true if the item is successfully added, otherwise returns false.</w:t>
      </w:r>
    </w:p>
    <w:p w14:paraId="650DF45E" w14:textId="77777777" w:rsidR="00A77D35" w:rsidRDefault="00A77D35" w:rsidP="005C17D7">
      <w:pPr>
        <w:pStyle w:val="ListParagraph"/>
        <w:numPr>
          <w:ilvl w:val="0"/>
          <w:numId w:val="41"/>
        </w:numPr>
      </w:pPr>
      <w:r>
        <w:t>removeItemFromCart(userId, productId): Removes a specific product from the user's shopping cart. Returns true if the item is successfully removed, otherwise returns false.</w:t>
      </w:r>
    </w:p>
    <w:p w14:paraId="5CBE96D1" w14:textId="636494A9" w:rsidR="005F63F9" w:rsidRPr="005F63F9" w:rsidRDefault="00A77D35" w:rsidP="005C17D7">
      <w:pPr>
        <w:pStyle w:val="ListParagraph"/>
        <w:numPr>
          <w:ilvl w:val="0"/>
          <w:numId w:val="41"/>
        </w:numPr>
      </w:pPr>
      <w:r>
        <w:t>calculateTotal(userId): Calculates and returns the total price of the items in the user's shopping cart.</w:t>
      </w:r>
    </w:p>
    <w:p w14:paraId="6EF428E5" w14:textId="5C5B77E4" w:rsidR="00806DD4" w:rsidRDefault="00806DD4" w:rsidP="00806DD4">
      <w:pPr>
        <w:pStyle w:val="Heading3"/>
      </w:pPr>
      <w:bookmarkStart w:id="35" w:name="_Toc184438797"/>
      <w:r>
        <w:t>Component: PaymentLogic</w:t>
      </w:r>
      <w:bookmarkEnd w:id="35"/>
    </w:p>
    <w:p w14:paraId="628E4B47" w14:textId="7F3DE862" w:rsidR="002439C9" w:rsidRPr="002439C9" w:rsidRDefault="002439C9" w:rsidP="002439C9">
      <w:r>
        <w:rPr>
          <w:noProof/>
        </w:rPr>
        <w:drawing>
          <wp:inline distT="0" distB="0" distL="0" distR="0" wp14:anchorId="0509043F" wp14:editId="54982179">
            <wp:extent cx="5185105" cy="1409700"/>
            <wp:effectExtent l="0" t="0" r="0" b="0"/>
            <wp:docPr id="185586927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6927" name="Picture 1" descr="A blue box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929" cy="14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C732" w14:textId="031BDD7C" w:rsidR="00A77D35" w:rsidRDefault="005C17D7" w:rsidP="00A77D35">
      <w:r w:rsidRPr="005C17D7">
        <w:t>Attributes</w:t>
      </w:r>
      <w:r w:rsidR="00A77D35">
        <w:t>:</w:t>
      </w:r>
    </w:p>
    <w:p w14:paraId="474680C3" w14:textId="77777777" w:rsidR="00A77D35" w:rsidRDefault="00A77D35" w:rsidP="005C17D7">
      <w:pPr>
        <w:pStyle w:val="ListParagraph"/>
        <w:numPr>
          <w:ilvl w:val="0"/>
          <w:numId w:val="41"/>
        </w:numPr>
      </w:pPr>
      <w:r>
        <w:t>paymentMethods: (List&lt;String&gt;) A list of available payment methods (e.g., Credit Card, PayPal, etc.).</w:t>
      </w:r>
    </w:p>
    <w:p w14:paraId="76C68A22" w14:textId="77777777" w:rsidR="00A77D35" w:rsidRDefault="00A77D35" w:rsidP="00A77D35">
      <w:r>
        <w:t>Methods:</w:t>
      </w:r>
    </w:p>
    <w:p w14:paraId="39AE3DA0" w14:textId="77777777" w:rsidR="00A77D35" w:rsidRDefault="00A77D35" w:rsidP="005C17D7">
      <w:pPr>
        <w:pStyle w:val="ListParagraph"/>
        <w:numPr>
          <w:ilvl w:val="0"/>
          <w:numId w:val="41"/>
        </w:numPr>
      </w:pPr>
      <w:r>
        <w:t>processPayment(userId, paymentInfo): Processes the payment for a user based on the provided paymentInfo. Returns true if the payment is successfully processed, otherwise returns false.</w:t>
      </w:r>
    </w:p>
    <w:p w14:paraId="1CB51C63" w14:textId="6C7F05F4" w:rsidR="00A77D35" w:rsidRPr="00A77D35" w:rsidRDefault="00A77D35" w:rsidP="005C17D7">
      <w:pPr>
        <w:pStyle w:val="ListParagraph"/>
        <w:numPr>
          <w:ilvl w:val="0"/>
          <w:numId w:val="41"/>
        </w:numPr>
      </w:pPr>
      <w:r>
        <w:t>validatePayment(paymentInfo): Validates the provided payment information (e.g., payment details, card number). Returns true if the payment information is valid, otherwise returns false.</w:t>
      </w:r>
    </w:p>
    <w:p w14:paraId="3C1356BF" w14:textId="2BBD830D" w:rsidR="00806DD4" w:rsidRDefault="00806DD4" w:rsidP="00806DD4">
      <w:pPr>
        <w:pStyle w:val="Heading3"/>
      </w:pPr>
      <w:bookmarkStart w:id="36" w:name="_Toc184438798"/>
      <w:r>
        <w:t>Component: PTLogic</w:t>
      </w:r>
      <w:bookmarkEnd w:id="36"/>
    </w:p>
    <w:p w14:paraId="25B7DADA" w14:textId="00509B66" w:rsidR="002439C9" w:rsidRPr="002439C9" w:rsidRDefault="002439C9" w:rsidP="002439C9">
      <w:r>
        <w:rPr>
          <w:noProof/>
        </w:rPr>
        <w:drawing>
          <wp:inline distT="0" distB="0" distL="0" distR="0" wp14:anchorId="2F665473" wp14:editId="007D9156">
            <wp:extent cx="3068143" cy="1181100"/>
            <wp:effectExtent l="0" t="0" r="0" b="0"/>
            <wp:docPr id="635625483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25483" name="Picture 1" descr="A blue screen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2643" cy="11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56E" w14:textId="77777777" w:rsidR="005C17D7" w:rsidRDefault="005C17D7" w:rsidP="005C17D7">
      <w:r>
        <w:t>Attributes:</w:t>
      </w:r>
    </w:p>
    <w:p w14:paraId="6B414D67" w14:textId="77777777" w:rsidR="005C17D7" w:rsidRDefault="005C17D7" w:rsidP="005C17D7">
      <w:pPr>
        <w:pStyle w:val="ListParagraph"/>
        <w:numPr>
          <w:ilvl w:val="0"/>
          <w:numId w:val="41"/>
        </w:numPr>
      </w:pPr>
      <w:r>
        <w:t>ptList: (List&lt;PT&gt;) A list of personal trainers (PTs) available for registration and viewing on the platform.</w:t>
      </w:r>
    </w:p>
    <w:p w14:paraId="43435B36" w14:textId="77777777" w:rsidR="005C17D7" w:rsidRDefault="005C17D7" w:rsidP="005C17D7">
      <w:r>
        <w:t>Methods:</w:t>
      </w:r>
    </w:p>
    <w:p w14:paraId="0A0EFBAA" w14:textId="77777777" w:rsidR="005C17D7" w:rsidRDefault="005C17D7" w:rsidP="005C17D7">
      <w:pPr>
        <w:pStyle w:val="ListParagraph"/>
        <w:numPr>
          <w:ilvl w:val="0"/>
          <w:numId w:val="41"/>
        </w:numPr>
      </w:pPr>
      <w:r>
        <w:t>getPTList(): Retrieves a list of all personal trainers (PTs) from the system.</w:t>
      </w:r>
    </w:p>
    <w:p w14:paraId="6B40FB22" w14:textId="7BD96273" w:rsidR="005F63F9" w:rsidRPr="005F63F9" w:rsidRDefault="005C17D7" w:rsidP="005C17D7">
      <w:pPr>
        <w:pStyle w:val="ListParagraph"/>
        <w:numPr>
          <w:ilvl w:val="0"/>
          <w:numId w:val="41"/>
        </w:numPr>
      </w:pPr>
      <w:r>
        <w:lastRenderedPageBreak/>
        <w:t>registerPT(userId, ptId): Registers a user as a personal trainer. Returns true if the registration is successful, otherwise returns false.</w:t>
      </w:r>
    </w:p>
    <w:p w14:paraId="20595780" w14:textId="49BF1BB2" w:rsidR="00806DD4" w:rsidRDefault="00806DD4" w:rsidP="00806DD4">
      <w:pPr>
        <w:pStyle w:val="Heading3"/>
      </w:pPr>
      <w:bookmarkStart w:id="37" w:name="_Toc184438799"/>
      <w:r>
        <w:t>Component: ForumLogic</w:t>
      </w:r>
      <w:bookmarkEnd w:id="37"/>
    </w:p>
    <w:p w14:paraId="0FCFF16D" w14:textId="65A8F352" w:rsidR="002439C9" w:rsidRPr="002439C9" w:rsidRDefault="002439C9" w:rsidP="002439C9">
      <w:r>
        <w:rPr>
          <w:noProof/>
        </w:rPr>
        <w:drawing>
          <wp:inline distT="0" distB="0" distL="0" distR="0" wp14:anchorId="1D8B7AD1" wp14:editId="63470370">
            <wp:extent cx="3670300" cy="1636158"/>
            <wp:effectExtent l="0" t="0" r="6350" b="2540"/>
            <wp:docPr id="276233970" name="Picture 1" descr="A blue rectangular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33970" name="Picture 1" descr="A blue rectangular box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5216" cy="16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A795" w14:textId="77777777" w:rsidR="005C17D7" w:rsidRDefault="005C17D7" w:rsidP="005C17D7">
      <w:r>
        <w:t>Attributes:</w:t>
      </w:r>
    </w:p>
    <w:p w14:paraId="6B9FED45" w14:textId="77777777" w:rsidR="005C17D7" w:rsidRDefault="005C17D7" w:rsidP="005C17D7">
      <w:pPr>
        <w:pStyle w:val="ListParagraph"/>
        <w:numPr>
          <w:ilvl w:val="0"/>
          <w:numId w:val="41"/>
        </w:numPr>
      </w:pPr>
      <w:r>
        <w:t>forumPosts: (List&lt;Post&gt;) A list of posts in the forum, including content, user, and timestamps.</w:t>
      </w:r>
    </w:p>
    <w:p w14:paraId="715E70DE" w14:textId="77777777" w:rsidR="005C17D7" w:rsidRDefault="005C17D7" w:rsidP="005C17D7">
      <w:r>
        <w:t>Methods:</w:t>
      </w:r>
    </w:p>
    <w:p w14:paraId="4F1CD7C7" w14:textId="77777777" w:rsidR="005C17D7" w:rsidRDefault="005C17D7" w:rsidP="005C17D7">
      <w:pPr>
        <w:pStyle w:val="ListParagraph"/>
        <w:numPr>
          <w:ilvl w:val="0"/>
          <w:numId w:val="41"/>
        </w:numPr>
      </w:pPr>
      <w:r>
        <w:t>createPost(userId, content): Allows a user to create a new forum post with the provided content. Returns true if the post is successfully created, otherwise returns false.</w:t>
      </w:r>
    </w:p>
    <w:p w14:paraId="208ED31F" w14:textId="77777777" w:rsidR="005C17D7" w:rsidRDefault="005C17D7" w:rsidP="005C17D7">
      <w:pPr>
        <w:pStyle w:val="ListParagraph"/>
        <w:numPr>
          <w:ilvl w:val="0"/>
          <w:numId w:val="41"/>
        </w:numPr>
      </w:pPr>
      <w:r>
        <w:t>getPosts(): Retrieves a list of all forum posts.</w:t>
      </w:r>
    </w:p>
    <w:p w14:paraId="481A4387" w14:textId="22462055" w:rsidR="005F63F9" w:rsidRPr="005F63F9" w:rsidRDefault="005C17D7" w:rsidP="005C17D7">
      <w:pPr>
        <w:pStyle w:val="ListParagraph"/>
        <w:numPr>
          <w:ilvl w:val="0"/>
          <w:numId w:val="41"/>
        </w:numPr>
      </w:pPr>
      <w:r>
        <w:t>replyToPost(postId, content): Allows a user to reply to an existing post identified by postId with the provided content. Returns true if the reply is successfully posted, otherwise returns false.</w:t>
      </w:r>
    </w:p>
    <w:p w14:paraId="5B3BDFA3" w14:textId="39212277" w:rsidR="00806DD4" w:rsidRDefault="00806DD4" w:rsidP="00806DD4">
      <w:pPr>
        <w:pStyle w:val="Heading3"/>
      </w:pPr>
      <w:bookmarkStart w:id="38" w:name="_Toc184438800"/>
      <w:r>
        <w:t>Component: SignUpLogic</w:t>
      </w:r>
      <w:bookmarkEnd w:id="38"/>
    </w:p>
    <w:p w14:paraId="7EAE98E9" w14:textId="24BFF6F9" w:rsidR="002439C9" w:rsidRPr="002439C9" w:rsidRDefault="002439C9" w:rsidP="002439C9">
      <w:r>
        <w:rPr>
          <w:noProof/>
        </w:rPr>
        <w:drawing>
          <wp:inline distT="0" distB="0" distL="0" distR="0" wp14:anchorId="73726B99" wp14:editId="063AE024">
            <wp:extent cx="4120058" cy="1917700"/>
            <wp:effectExtent l="0" t="0" r="0" b="6350"/>
            <wp:docPr id="1063094384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94384" name="Picture 1" descr="A blue box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6422" cy="19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DDC9" w14:textId="77777777" w:rsidR="005F63F9" w:rsidRDefault="005F63F9" w:rsidP="005F63F9">
      <w:r>
        <w:t>Attributes:</w:t>
      </w:r>
    </w:p>
    <w:p w14:paraId="0B8A66CD" w14:textId="4E131F11" w:rsidR="005F63F9" w:rsidRDefault="003A7CA6" w:rsidP="005F63F9">
      <w:pPr>
        <w:pStyle w:val="ListParagraph"/>
        <w:numPr>
          <w:ilvl w:val="0"/>
          <w:numId w:val="33"/>
        </w:numPr>
      </w:pPr>
      <w:r>
        <w:t>signupStatus</w:t>
      </w:r>
      <w:r w:rsidR="005F63F9">
        <w:t>: The sign-up status of the user.</w:t>
      </w:r>
    </w:p>
    <w:p w14:paraId="579686D6" w14:textId="77777777" w:rsidR="005F63F9" w:rsidRDefault="005F63F9" w:rsidP="005F63F9">
      <w:pPr>
        <w:pStyle w:val="ListParagraph"/>
        <w:numPr>
          <w:ilvl w:val="0"/>
          <w:numId w:val="33"/>
        </w:numPr>
      </w:pPr>
      <w:r>
        <w:t>formData: The form data submitted during the sign-up (e.g., name, email, password).</w:t>
      </w:r>
    </w:p>
    <w:p w14:paraId="44BF9AB5" w14:textId="77777777" w:rsidR="005F63F9" w:rsidRDefault="005F63F9" w:rsidP="005F63F9">
      <w:r>
        <w:t>Methods:</w:t>
      </w:r>
    </w:p>
    <w:p w14:paraId="059ED8DD" w14:textId="77777777" w:rsidR="005F63F9" w:rsidRDefault="005F63F9" w:rsidP="005F63F9">
      <w:pPr>
        <w:pStyle w:val="ListParagraph"/>
        <w:numPr>
          <w:ilvl w:val="0"/>
          <w:numId w:val="34"/>
        </w:numPr>
      </w:pPr>
      <w:r>
        <w:t>validateSignUpForm(formData): Validates the sign-up form data.</w:t>
      </w:r>
    </w:p>
    <w:p w14:paraId="39F25839" w14:textId="77777777" w:rsidR="005F63F9" w:rsidRDefault="005F63F9" w:rsidP="005F63F9">
      <w:pPr>
        <w:pStyle w:val="ListParagraph"/>
        <w:numPr>
          <w:ilvl w:val="0"/>
          <w:numId w:val="34"/>
        </w:numPr>
      </w:pPr>
      <w:r>
        <w:t>createAccount(formData): Creates a new account for the user.</w:t>
      </w:r>
    </w:p>
    <w:p w14:paraId="369E2051" w14:textId="212F568E" w:rsidR="005F63F9" w:rsidRPr="005F63F9" w:rsidRDefault="005F63F9" w:rsidP="005F63F9">
      <w:pPr>
        <w:pStyle w:val="ListParagraph"/>
        <w:numPr>
          <w:ilvl w:val="0"/>
          <w:numId w:val="34"/>
        </w:numPr>
      </w:pPr>
      <w:r>
        <w:t>checkEmailExistence(email): Checks if the email already exists in the system.</w:t>
      </w:r>
    </w:p>
    <w:p w14:paraId="4733EFD2" w14:textId="63CB254F" w:rsidR="00806DD4" w:rsidRDefault="00806DD4" w:rsidP="00806DD4">
      <w:pPr>
        <w:pStyle w:val="Heading3"/>
      </w:pPr>
      <w:bookmarkStart w:id="39" w:name="_Toc184438801"/>
      <w:r>
        <w:lastRenderedPageBreak/>
        <w:t>Component: SignInLogic</w:t>
      </w:r>
      <w:bookmarkEnd w:id="39"/>
    </w:p>
    <w:p w14:paraId="2AF1B88A" w14:textId="482F0F17" w:rsidR="00405394" w:rsidRPr="00405394" w:rsidRDefault="00405394" w:rsidP="00405394">
      <w:r>
        <w:rPr>
          <w:noProof/>
        </w:rPr>
        <w:drawing>
          <wp:inline distT="0" distB="0" distL="0" distR="0" wp14:anchorId="5062D3E0" wp14:editId="168C2D23">
            <wp:extent cx="4495800" cy="1946168"/>
            <wp:effectExtent l="0" t="0" r="0" b="0"/>
            <wp:docPr id="2024665048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65048" name="Picture 1" descr="A blue box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0151" cy="19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018F" w14:textId="77777777" w:rsidR="005F63F9" w:rsidRDefault="005F63F9" w:rsidP="005F63F9">
      <w:r>
        <w:t>Attributes:</w:t>
      </w:r>
    </w:p>
    <w:p w14:paraId="647A998C" w14:textId="77777777" w:rsidR="005F63F9" w:rsidRDefault="005F63F9" w:rsidP="005F63F9">
      <w:pPr>
        <w:pStyle w:val="ListParagraph"/>
        <w:numPr>
          <w:ilvl w:val="0"/>
          <w:numId w:val="35"/>
        </w:numPr>
      </w:pPr>
      <w:r>
        <w:t>signInStatus: The sign-in status of the user.</w:t>
      </w:r>
    </w:p>
    <w:p w14:paraId="4E617E74" w14:textId="77777777" w:rsidR="005F63F9" w:rsidRDefault="005F63F9" w:rsidP="005F63F9">
      <w:pPr>
        <w:pStyle w:val="ListParagraph"/>
        <w:numPr>
          <w:ilvl w:val="0"/>
          <w:numId w:val="35"/>
        </w:numPr>
      </w:pPr>
      <w:r>
        <w:t>loginData: The login data (email, password).</w:t>
      </w:r>
    </w:p>
    <w:p w14:paraId="0D3D05E1" w14:textId="77777777" w:rsidR="005F63F9" w:rsidRDefault="005F63F9" w:rsidP="005F63F9">
      <w:r>
        <w:t>Methods:</w:t>
      </w:r>
    </w:p>
    <w:p w14:paraId="79174521" w14:textId="77777777" w:rsidR="005F63F9" w:rsidRDefault="005F63F9" w:rsidP="005F63F9">
      <w:pPr>
        <w:pStyle w:val="ListParagraph"/>
        <w:numPr>
          <w:ilvl w:val="0"/>
          <w:numId w:val="36"/>
        </w:numPr>
      </w:pPr>
      <w:r>
        <w:t>validateSignInForm(loginData): Validates the sign-in form data.</w:t>
      </w:r>
    </w:p>
    <w:p w14:paraId="0CC3EC44" w14:textId="77777777" w:rsidR="005F63F9" w:rsidRDefault="005F63F9" w:rsidP="005F63F9">
      <w:pPr>
        <w:pStyle w:val="ListParagraph"/>
        <w:numPr>
          <w:ilvl w:val="0"/>
          <w:numId w:val="36"/>
        </w:numPr>
      </w:pPr>
      <w:r>
        <w:t>authenticateUser(loginData): Authenticates the user using the login data.</w:t>
      </w:r>
    </w:p>
    <w:p w14:paraId="43C3E7A7" w14:textId="534BA81F" w:rsidR="005F63F9" w:rsidRPr="005F63F9" w:rsidRDefault="005F63F9" w:rsidP="005F63F9">
      <w:pPr>
        <w:pStyle w:val="ListParagraph"/>
        <w:numPr>
          <w:ilvl w:val="0"/>
          <w:numId w:val="36"/>
        </w:numPr>
      </w:pPr>
      <w:r>
        <w:t>checkUserExistence(email): Checks if the user exists in the system</w:t>
      </w:r>
    </w:p>
    <w:p w14:paraId="31D8452E" w14:textId="641F38CA" w:rsidR="00C92ABD" w:rsidRPr="00B10CED" w:rsidRDefault="0061403C" w:rsidP="000D6CEF">
      <w:pPr>
        <w:pStyle w:val="Heading2"/>
        <w:rPr>
          <w:rFonts w:ascii="Times New Roman" w:hAnsi="Times New Roman"/>
        </w:rPr>
      </w:pPr>
      <w:bookmarkStart w:id="40" w:name="_Toc183070082"/>
      <w:bookmarkStart w:id="41" w:name="_Toc184438802"/>
      <w:r w:rsidRPr="00B10CED">
        <w:rPr>
          <w:rFonts w:ascii="Times New Roman" w:hAnsi="Times New Roman"/>
        </w:rPr>
        <w:t>Database</w:t>
      </w:r>
      <w:bookmarkEnd w:id="40"/>
      <w:bookmarkEnd w:id="41"/>
    </w:p>
    <w:p w14:paraId="2F650104" w14:textId="2279E865" w:rsidR="006E3F5A" w:rsidRPr="00B10CED" w:rsidRDefault="008C7648" w:rsidP="00882AFB">
      <w:r w:rsidRPr="00B10CED">
        <w:rPr>
          <w:noProof/>
        </w:rPr>
        <w:drawing>
          <wp:inline distT="0" distB="0" distL="0" distR="0" wp14:anchorId="3D913F0D" wp14:editId="4A048800">
            <wp:extent cx="6228323" cy="4333875"/>
            <wp:effectExtent l="0" t="0" r="1270" b="0"/>
            <wp:docPr id="15446999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9948" name="Picture 1" descr="A computer screen 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199" cy="43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9AA4" w14:textId="6D29828A" w:rsidR="00F656EE" w:rsidRDefault="00F34309" w:rsidP="00F656EE">
      <w:pPr>
        <w:pStyle w:val="Heading1"/>
        <w:rPr>
          <w:rFonts w:ascii="Times New Roman" w:hAnsi="Times New Roman"/>
          <w:sz w:val="20"/>
        </w:rPr>
      </w:pPr>
      <w:bookmarkStart w:id="42" w:name="_Toc183070083"/>
      <w:bookmarkStart w:id="43" w:name="_Toc184438803"/>
      <w:r w:rsidRPr="00B10CED">
        <w:rPr>
          <w:rFonts w:ascii="Times New Roman" w:hAnsi="Times New Roman"/>
          <w:sz w:val="20"/>
        </w:rPr>
        <w:lastRenderedPageBreak/>
        <w:t>Deployment</w:t>
      </w:r>
      <w:bookmarkEnd w:id="42"/>
      <w:bookmarkEnd w:id="43"/>
    </w:p>
    <w:p w14:paraId="6C81E064" w14:textId="7E1F0073" w:rsidR="00E369A5" w:rsidRPr="00B70008" w:rsidRDefault="00E369A5" w:rsidP="00E369A5">
      <w:pPr>
        <w:pStyle w:val="Heading2"/>
        <w:rPr>
          <w:rFonts w:ascii="Times New Roman" w:hAnsi="Times New Roman"/>
        </w:rPr>
      </w:pPr>
      <w:bookmarkStart w:id="44" w:name="_Toc184438804"/>
      <w:r w:rsidRPr="00B70008">
        <w:rPr>
          <w:rFonts w:ascii="Times New Roman" w:hAnsi="Times New Roman"/>
        </w:rPr>
        <w:t>Deployment Diagram(s)</w:t>
      </w:r>
      <w:bookmarkEnd w:id="44"/>
    </w:p>
    <w:p w14:paraId="6C534318" w14:textId="06614832" w:rsidR="00E369A5" w:rsidRDefault="000C0ABE" w:rsidP="00E369A5">
      <w:r w:rsidRPr="000C0ABE">
        <w:rPr>
          <w:noProof/>
        </w:rPr>
        <w:drawing>
          <wp:inline distT="0" distB="0" distL="0" distR="0" wp14:anchorId="3E389E55" wp14:editId="667920AF">
            <wp:extent cx="5943600" cy="4847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68EC" w14:textId="031A6270" w:rsidR="00E369A5" w:rsidRPr="00B70008" w:rsidRDefault="00E369A5" w:rsidP="00E369A5">
      <w:pPr>
        <w:pStyle w:val="Heading2"/>
        <w:rPr>
          <w:rFonts w:ascii="Times New Roman" w:hAnsi="Times New Roman"/>
        </w:rPr>
      </w:pPr>
      <w:bookmarkStart w:id="45" w:name="_Toc184438805"/>
      <w:r w:rsidRPr="00B70008">
        <w:rPr>
          <w:rFonts w:ascii="Times New Roman" w:hAnsi="Times New Roman"/>
        </w:rPr>
        <w:t>Nodes in diagram</w:t>
      </w:r>
      <w:bookmarkEnd w:id="45"/>
    </w:p>
    <w:p w14:paraId="263F0B57" w14:textId="200ACA04" w:rsidR="00E369A5" w:rsidRDefault="00E369A5" w:rsidP="009D6505">
      <w:pPr>
        <w:pStyle w:val="ListParagraph"/>
        <w:numPr>
          <w:ilvl w:val="0"/>
          <w:numId w:val="7"/>
        </w:numPr>
      </w:pPr>
      <w:r w:rsidRPr="0034582A">
        <w:rPr>
          <w:b/>
          <w:bCs/>
        </w:rPr>
        <w:t>Database:</w:t>
      </w:r>
      <w:r>
        <w:t xml:space="preserve"> Database of software, store all data of software such as Products, User Information, …</w:t>
      </w:r>
    </w:p>
    <w:p w14:paraId="58F4C1BC" w14:textId="5F7A644B" w:rsidR="00E369A5" w:rsidRDefault="00E369A5" w:rsidP="009D6505">
      <w:pPr>
        <w:pStyle w:val="ListParagraph"/>
        <w:numPr>
          <w:ilvl w:val="0"/>
          <w:numId w:val="7"/>
        </w:numPr>
      </w:pPr>
      <w:r w:rsidRPr="0034582A">
        <w:rPr>
          <w:b/>
          <w:bCs/>
        </w:rPr>
        <w:t xml:space="preserve">Web Server: </w:t>
      </w:r>
      <w:r>
        <w:t>Contains code of software, it has 2 main parts:</w:t>
      </w:r>
    </w:p>
    <w:p w14:paraId="75667919" w14:textId="48437C2A" w:rsidR="00E369A5" w:rsidRDefault="00E369A5" w:rsidP="009D6505">
      <w:pPr>
        <w:pStyle w:val="ListParagraph"/>
        <w:numPr>
          <w:ilvl w:val="1"/>
          <w:numId w:val="7"/>
        </w:numPr>
      </w:pPr>
      <w:r>
        <w:t>Pages: Communicate with Users, it has 2 main components in each page:</w:t>
      </w:r>
    </w:p>
    <w:p w14:paraId="6AC005B1" w14:textId="5458B136" w:rsidR="00E369A5" w:rsidRDefault="00E369A5" w:rsidP="009D6505">
      <w:pPr>
        <w:pStyle w:val="ListParagraph"/>
        <w:numPr>
          <w:ilvl w:val="2"/>
          <w:numId w:val="7"/>
        </w:numPr>
      </w:pPr>
      <w:r w:rsidRPr="0034582A">
        <w:rPr>
          <w:u w:val="single"/>
        </w:rPr>
        <w:t>View part:</w:t>
      </w:r>
      <w:r>
        <w:t xml:space="preserve"> Front-end of software, display the UI for Users. It use ReactJS and chakraUI Library</w:t>
      </w:r>
      <w:r w:rsidR="0034582A">
        <w:t xml:space="preserve"> </w:t>
      </w:r>
      <w:r>
        <w:t>for implementation.</w:t>
      </w:r>
    </w:p>
    <w:p w14:paraId="5DFD06B7" w14:textId="0EF9D2E3" w:rsidR="00E369A5" w:rsidRDefault="00E369A5" w:rsidP="009D6505">
      <w:pPr>
        <w:pStyle w:val="ListParagraph"/>
        <w:numPr>
          <w:ilvl w:val="2"/>
          <w:numId w:val="7"/>
        </w:numPr>
      </w:pPr>
      <w:r w:rsidRPr="0034582A">
        <w:rPr>
          <w:u w:val="single"/>
        </w:rPr>
        <w:t>Logic part:</w:t>
      </w:r>
      <w:r>
        <w:t xml:space="preserve"> Back-end of software, </w:t>
      </w:r>
      <w:r w:rsidR="0034582A">
        <w:t>communicate with Users. It use NodeJS for implementation.</w:t>
      </w:r>
    </w:p>
    <w:p w14:paraId="4DA9CD13" w14:textId="61A6E29C" w:rsidR="0034582A" w:rsidRDefault="0034582A" w:rsidP="009D6505">
      <w:pPr>
        <w:pStyle w:val="ListParagraph"/>
        <w:numPr>
          <w:ilvl w:val="1"/>
          <w:numId w:val="7"/>
        </w:numPr>
      </w:pPr>
      <w:r>
        <w:t>Model: Communicate with Database, it create query to use on Database and take Database responses.</w:t>
      </w:r>
    </w:p>
    <w:p w14:paraId="5D5AAB0C" w14:textId="64F05ECA" w:rsidR="0034582A" w:rsidRDefault="0034582A" w:rsidP="009D6505">
      <w:pPr>
        <w:pStyle w:val="ListParagraph"/>
        <w:numPr>
          <w:ilvl w:val="0"/>
          <w:numId w:val="7"/>
        </w:numPr>
      </w:pPr>
      <w:r w:rsidRPr="0034582A">
        <w:rPr>
          <w:b/>
          <w:bCs/>
        </w:rPr>
        <w:t>Desktop-based Web Client:</w:t>
      </w:r>
      <w:r>
        <w:t xml:space="preserve"> End-Users, connected with Web Server by HTTPS protocol, who can view UI and communicate with software.</w:t>
      </w:r>
    </w:p>
    <w:p w14:paraId="483BBDDB" w14:textId="75D2E747" w:rsidR="0034582A" w:rsidRDefault="0034582A" w:rsidP="009D6505">
      <w:pPr>
        <w:pStyle w:val="ListParagraph"/>
        <w:numPr>
          <w:ilvl w:val="0"/>
          <w:numId w:val="7"/>
        </w:numPr>
      </w:pPr>
      <w:r w:rsidRPr="0034582A">
        <w:rPr>
          <w:b/>
          <w:bCs/>
        </w:rPr>
        <w:t>Mobile Web Client:</w:t>
      </w:r>
      <w:r>
        <w:t xml:space="preserve"> From Desktop-based Web Client, uses responsive to make software compatible with mobile devices.</w:t>
      </w:r>
      <w:r>
        <w:br/>
      </w:r>
    </w:p>
    <w:p w14:paraId="5C7F5FE6" w14:textId="6AF7AF91" w:rsidR="0034582A" w:rsidRPr="00B70008" w:rsidRDefault="0034582A" w:rsidP="0034582A">
      <w:pPr>
        <w:pStyle w:val="Heading2"/>
        <w:rPr>
          <w:rFonts w:ascii="Times New Roman" w:hAnsi="Times New Roman"/>
        </w:rPr>
      </w:pPr>
      <w:bookmarkStart w:id="46" w:name="_Toc184438806"/>
      <w:r w:rsidRPr="00B70008">
        <w:rPr>
          <w:rFonts w:ascii="Times New Roman" w:hAnsi="Times New Roman"/>
        </w:rPr>
        <w:lastRenderedPageBreak/>
        <w:t>Connection</w:t>
      </w:r>
      <w:bookmarkEnd w:id="46"/>
    </w:p>
    <w:p w14:paraId="3B1748A2" w14:textId="1285071A" w:rsidR="0034582A" w:rsidRDefault="0034582A" w:rsidP="009D6505">
      <w:pPr>
        <w:pStyle w:val="ListParagraph"/>
        <w:numPr>
          <w:ilvl w:val="0"/>
          <w:numId w:val="8"/>
        </w:numPr>
      </w:pPr>
      <w:r w:rsidRPr="00B878CC">
        <w:rPr>
          <w:b/>
          <w:bCs/>
        </w:rPr>
        <w:t>Web Client and Web Server:</w:t>
      </w:r>
      <w:r>
        <w:t xml:space="preserve"> using HTTPS protocol throw Internet connection.</w:t>
      </w:r>
    </w:p>
    <w:p w14:paraId="681F66F2" w14:textId="2BFD3F6C" w:rsidR="00B70008" w:rsidRPr="00B70008" w:rsidRDefault="0034582A" w:rsidP="009D6505">
      <w:pPr>
        <w:pStyle w:val="ListParagraph"/>
        <w:numPr>
          <w:ilvl w:val="0"/>
          <w:numId w:val="8"/>
        </w:numPr>
        <w:rPr>
          <w:b/>
          <w:bCs/>
        </w:rPr>
      </w:pPr>
      <w:r w:rsidRPr="00B878CC">
        <w:rPr>
          <w:b/>
          <w:bCs/>
        </w:rPr>
        <w:t>In Pages of Web Server:</w:t>
      </w:r>
    </w:p>
    <w:p w14:paraId="5B807F15" w14:textId="0CE46A06" w:rsidR="0034582A" w:rsidRDefault="0034582A" w:rsidP="009D6505">
      <w:pPr>
        <w:pStyle w:val="ListParagraph"/>
        <w:numPr>
          <w:ilvl w:val="1"/>
          <w:numId w:val="8"/>
        </w:numPr>
      </w:pPr>
      <w:r>
        <w:t xml:space="preserve">View part and Logic part: Front-end and Back-end connect </w:t>
      </w:r>
      <w:r w:rsidR="00B878CC">
        <w:t>by importing files of they are implemented in same files.</w:t>
      </w:r>
    </w:p>
    <w:p w14:paraId="0752F32B" w14:textId="3F8374F5" w:rsidR="00B878CC" w:rsidRDefault="00B878CC" w:rsidP="009D6505">
      <w:pPr>
        <w:pStyle w:val="ListParagraph"/>
        <w:numPr>
          <w:ilvl w:val="1"/>
          <w:numId w:val="8"/>
        </w:numPr>
      </w:pPr>
      <w:r>
        <w:t>Logic part and Model: connected by importing files.</w:t>
      </w:r>
    </w:p>
    <w:p w14:paraId="71219C89" w14:textId="7E2D4411" w:rsidR="00B878CC" w:rsidRPr="0034582A" w:rsidRDefault="00B878CC" w:rsidP="009D6505">
      <w:pPr>
        <w:pStyle w:val="ListParagraph"/>
        <w:numPr>
          <w:ilvl w:val="0"/>
          <w:numId w:val="8"/>
        </w:numPr>
      </w:pPr>
      <w:r w:rsidRPr="00B878CC">
        <w:rPr>
          <w:b/>
          <w:bCs/>
        </w:rPr>
        <w:t>Model in Web Server and Database:</w:t>
      </w:r>
      <w:r>
        <w:t xml:space="preserve"> using supabase.</w:t>
      </w:r>
    </w:p>
    <w:p w14:paraId="2BDB467C" w14:textId="24D4312A" w:rsidR="004455A2" w:rsidRPr="00B10CED" w:rsidRDefault="00F34309" w:rsidP="00DF2660">
      <w:pPr>
        <w:pStyle w:val="Heading1"/>
        <w:rPr>
          <w:rFonts w:ascii="Times New Roman" w:hAnsi="Times New Roman"/>
          <w:sz w:val="20"/>
        </w:rPr>
      </w:pPr>
      <w:bookmarkStart w:id="47" w:name="_Toc183070084"/>
      <w:bookmarkStart w:id="48" w:name="_Toc184438807"/>
      <w:r w:rsidRPr="00B10CED">
        <w:rPr>
          <w:rFonts w:ascii="Times New Roman" w:hAnsi="Times New Roman"/>
          <w:sz w:val="20"/>
        </w:rPr>
        <w:t>Implementation View</w:t>
      </w:r>
      <w:bookmarkEnd w:id="47"/>
      <w:bookmarkEnd w:id="48"/>
    </w:p>
    <w:p w14:paraId="7B6ED924" w14:textId="43F8F4D1" w:rsidR="00312B1D" w:rsidRPr="00B10CED" w:rsidRDefault="00312B1D" w:rsidP="00312B1D">
      <w:r w:rsidRPr="00B10CED">
        <w:tab/>
        <w:t>src</w:t>
      </w:r>
    </w:p>
    <w:p w14:paraId="2E1852ED" w14:textId="43B86DD8" w:rsidR="00312B1D" w:rsidRPr="00B10CED" w:rsidRDefault="00312B1D" w:rsidP="00312B1D">
      <w:r w:rsidRPr="00B10CED">
        <w:tab/>
        <w:t>|_assets</w:t>
      </w:r>
    </w:p>
    <w:p w14:paraId="0F1DC860" w14:textId="155AD61B" w:rsidR="00312B1D" w:rsidRPr="00B10CED" w:rsidRDefault="00312B1D" w:rsidP="00312B1D">
      <w:r w:rsidRPr="00B10CED">
        <w:tab/>
        <w:t>|_components</w:t>
      </w:r>
    </w:p>
    <w:p w14:paraId="58D48D18" w14:textId="3A6D3840" w:rsidR="00312B1D" w:rsidRPr="00B10CED" w:rsidRDefault="00312B1D" w:rsidP="00312B1D">
      <w:pPr>
        <w:tabs>
          <w:tab w:val="left" w:pos="900"/>
        </w:tabs>
      </w:pPr>
      <w:r w:rsidRPr="00B10CED">
        <w:tab/>
      </w:r>
      <w:r w:rsidRPr="00B10CED">
        <w:tab/>
        <w:t>|_NavBar</w:t>
      </w:r>
    </w:p>
    <w:p w14:paraId="0D55C5AC" w14:textId="0B13B65C" w:rsidR="00312B1D" w:rsidRPr="00B10CED" w:rsidRDefault="00312B1D" w:rsidP="00312B1D">
      <w:pPr>
        <w:tabs>
          <w:tab w:val="left" w:pos="900"/>
        </w:tabs>
      </w:pPr>
      <w:r w:rsidRPr="00B10CED">
        <w:tab/>
      </w:r>
      <w:r w:rsidRPr="00B10CED">
        <w:tab/>
        <w:t>|_Footer</w:t>
      </w:r>
    </w:p>
    <w:p w14:paraId="651199B6" w14:textId="5EFBABC1" w:rsidR="00312B1D" w:rsidRPr="00B10CED" w:rsidRDefault="00312B1D" w:rsidP="00312B1D">
      <w:r w:rsidRPr="00B10CED">
        <w:tab/>
        <w:t>|_pages</w:t>
      </w:r>
    </w:p>
    <w:p w14:paraId="77F8ECBE" w14:textId="4D82C326" w:rsidR="00312B1D" w:rsidRPr="00B10CED" w:rsidRDefault="00312B1D" w:rsidP="00312B1D">
      <w:r w:rsidRPr="00B10CED">
        <w:tab/>
      </w:r>
      <w:r w:rsidRPr="00B10CED">
        <w:tab/>
        <w:t>|_About</w:t>
      </w:r>
    </w:p>
    <w:p w14:paraId="2C856891" w14:textId="6D237B3B" w:rsidR="00312B1D" w:rsidRPr="00B10CED" w:rsidRDefault="00312B1D" w:rsidP="00312B1D">
      <w:r w:rsidRPr="00B10CED">
        <w:tab/>
      </w:r>
      <w:r w:rsidRPr="00B10CED">
        <w:tab/>
        <w:t>|_DetailProduct</w:t>
      </w:r>
    </w:p>
    <w:p w14:paraId="053B7269" w14:textId="3DC3313E" w:rsidR="00312B1D" w:rsidRPr="00B10CED" w:rsidRDefault="00312B1D" w:rsidP="00312B1D">
      <w:r w:rsidRPr="00B10CED">
        <w:tab/>
      </w:r>
      <w:r w:rsidRPr="00B10CED">
        <w:tab/>
        <w:t>|_Forum</w:t>
      </w:r>
    </w:p>
    <w:p w14:paraId="0444FB2F" w14:textId="26500984" w:rsidR="00312B1D" w:rsidRPr="00B10CED" w:rsidRDefault="00312B1D" w:rsidP="00312B1D">
      <w:r w:rsidRPr="00B10CED">
        <w:tab/>
      </w:r>
      <w:r w:rsidRPr="00B10CED">
        <w:tab/>
        <w:t>|_Home</w:t>
      </w:r>
    </w:p>
    <w:p w14:paraId="6789DC9A" w14:textId="4DE753F3" w:rsidR="00312B1D" w:rsidRPr="00B10CED" w:rsidRDefault="00312B1D" w:rsidP="00312B1D">
      <w:r w:rsidRPr="00B10CED">
        <w:tab/>
      </w:r>
      <w:r w:rsidRPr="00B10CED">
        <w:tab/>
        <w:t>|_Payment</w:t>
      </w:r>
    </w:p>
    <w:p w14:paraId="3E8C771B" w14:textId="4BB2C7EA" w:rsidR="00312B1D" w:rsidRPr="00B10CED" w:rsidRDefault="00312B1D" w:rsidP="00312B1D">
      <w:r w:rsidRPr="00B10CED">
        <w:tab/>
      </w:r>
      <w:r w:rsidRPr="00B10CED">
        <w:tab/>
        <w:t>|_Profile</w:t>
      </w:r>
    </w:p>
    <w:p w14:paraId="24AC2D62" w14:textId="742676B7" w:rsidR="00312B1D" w:rsidRPr="00B10CED" w:rsidRDefault="00312B1D" w:rsidP="00312B1D">
      <w:r w:rsidRPr="00B10CED">
        <w:tab/>
      </w:r>
      <w:r w:rsidRPr="00B10CED">
        <w:tab/>
        <w:t>|_SignIn</w:t>
      </w:r>
    </w:p>
    <w:p w14:paraId="02A52DD7" w14:textId="6C3C9C9D" w:rsidR="00312B1D" w:rsidRPr="00B10CED" w:rsidRDefault="00312B1D" w:rsidP="00312B1D">
      <w:r w:rsidRPr="00B10CED">
        <w:tab/>
      </w:r>
      <w:r w:rsidRPr="00B10CED">
        <w:tab/>
        <w:t>|_SignUp</w:t>
      </w:r>
    </w:p>
    <w:p w14:paraId="6C511AA9" w14:textId="6E492B7D" w:rsidR="00312B1D" w:rsidRPr="00B10CED" w:rsidRDefault="00312B1D" w:rsidP="00312B1D">
      <w:r w:rsidRPr="00B10CED">
        <w:tab/>
      </w:r>
      <w:r w:rsidRPr="00B10CED">
        <w:tab/>
        <w:t>|_Products</w:t>
      </w:r>
    </w:p>
    <w:p w14:paraId="08164736" w14:textId="3D249A0A" w:rsidR="00312B1D" w:rsidRPr="00B10CED" w:rsidRDefault="00312B1D" w:rsidP="00312B1D">
      <w:r w:rsidRPr="00B10CED">
        <w:tab/>
      </w:r>
      <w:r w:rsidRPr="00B10CED">
        <w:tab/>
        <w:t>|_UploadProduct</w:t>
      </w:r>
    </w:p>
    <w:p w14:paraId="4036372B" w14:textId="77777777" w:rsidR="00F656EE" w:rsidRPr="00B10CED" w:rsidRDefault="00F656EE" w:rsidP="00312B1D"/>
    <w:p w14:paraId="1908C790" w14:textId="2D1431B9" w:rsidR="00312B1D" w:rsidRPr="00B10CED" w:rsidRDefault="00312B1D" w:rsidP="00312B1D">
      <w:r w:rsidRPr="00B10CED">
        <w:tab/>
        <w:t xml:space="preserve">However, this folder structure could be changed in the future to match the final system architecture and </w:t>
      </w:r>
    </w:p>
    <w:p w14:paraId="719ABCE9" w14:textId="00DCAE37" w:rsidR="00312B1D" w:rsidRPr="00B10CED" w:rsidRDefault="00312B1D" w:rsidP="00312B1D">
      <w:r w:rsidRPr="00B10CED">
        <w:t>design, this structure above here is just a reference to the components illustrated in this document.</w:t>
      </w:r>
    </w:p>
    <w:p w14:paraId="06B30AC2" w14:textId="77777777" w:rsidR="00312B1D" w:rsidRPr="00B10CED" w:rsidRDefault="00312B1D" w:rsidP="00312B1D"/>
    <w:sectPr w:rsidR="00312B1D" w:rsidRPr="00B10CED">
      <w:headerReference w:type="default" r:id="rId44"/>
      <w:footerReference w:type="default" r:id="rId45"/>
      <w:headerReference w:type="first" r:id="rId46"/>
      <w:footerReference w:type="first" r:id="rId4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DAB49E" w14:textId="77777777" w:rsidR="00501672" w:rsidRDefault="00501672">
      <w:pPr>
        <w:spacing w:line="240" w:lineRule="auto"/>
      </w:pPr>
      <w:r>
        <w:separator/>
      </w:r>
    </w:p>
  </w:endnote>
  <w:endnote w:type="continuationSeparator" w:id="0">
    <w:p w14:paraId="6DC759F2" w14:textId="77777777" w:rsidR="00501672" w:rsidRDefault="005016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3CB29" w14:textId="77777777" w:rsidR="00444035" w:rsidRDefault="00F3430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45CB38" w14:textId="77777777" w:rsidR="00444035" w:rsidRDefault="0044403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44035" w14:paraId="361B7479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7875E4A" w14:textId="77777777" w:rsidR="00444035" w:rsidRDefault="00F34309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F39172C" w14:textId="48CC92AD" w:rsidR="00444035" w:rsidRDefault="00F34309">
          <w:pPr>
            <w:jc w:val="center"/>
          </w:pPr>
          <w:r>
            <w:sym w:font="Symbol" w:char="F0D3"/>
          </w:r>
          <w:r w:rsidR="009A1293">
            <w:t>Não Cơ Bắp,</w:t>
          </w:r>
          <w:r>
            <w:t xml:space="preserve">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4C2E8D">
            <w:rPr>
              <w:noProof/>
            </w:rPr>
            <w:t>2024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3AC81A" w14:textId="77777777" w:rsidR="00444035" w:rsidRDefault="00F34309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82886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282886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</w:p>
      </w:tc>
    </w:tr>
  </w:tbl>
  <w:p w14:paraId="5650166E" w14:textId="77777777" w:rsidR="00444035" w:rsidRDefault="004440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802F1F" w14:textId="77777777" w:rsidR="00444035" w:rsidRDefault="004440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348575" w14:textId="77777777" w:rsidR="00501672" w:rsidRDefault="00501672">
      <w:pPr>
        <w:spacing w:line="240" w:lineRule="auto"/>
      </w:pPr>
      <w:r>
        <w:separator/>
      </w:r>
    </w:p>
  </w:footnote>
  <w:footnote w:type="continuationSeparator" w:id="0">
    <w:p w14:paraId="76590EE7" w14:textId="77777777" w:rsidR="00501672" w:rsidRDefault="005016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2FA30" w14:textId="77777777" w:rsidR="00444035" w:rsidRDefault="00444035">
    <w:pPr>
      <w:rPr>
        <w:sz w:val="24"/>
      </w:rPr>
    </w:pPr>
  </w:p>
  <w:p w14:paraId="3F04D8EE" w14:textId="77777777" w:rsidR="00444035" w:rsidRDefault="00444035">
    <w:pPr>
      <w:pBdr>
        <w:top w:val="single" w:sz="6" w:space="1" w:color="auto"/>
      </w:pBdr>
      <w:rPr>
        <w:sz w:val="24"/>
      </w:rPr>
    </w:pPr>
  </w:p>
  <w:p w14:paraId="380305F7" w14:textId="03B64EB4" w:rsidR="00444035" w:rsidRDefault="00F34309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FE0090" w:rsidRPr="00FE0090">
      <w:rPr>
        <w:rFonts w:ascii="Arial" w:hAnsi="Arial"/>
        <w:b/>
        <w:sz w:val="36"/>
      </w:rPr>
      <w:t>Não Cơ Bắp</w:t>
    </w:r>
    <w:r>
      <w:rPr>
        <w:rFonts w:ascii="Arial" w:hAnsi="Arial"/>
        <w:b/>
        <w:sz w:val="36"/>
      </w:rPr>
      <w:fldChar w:fldCharType="end"/>
    </w:r>
  </w:p>
  <w:p w14:paraId="6708B6F6" w14:textId="77777777" w:rsidR="00444035" w:rsidRDefault="00444035">
    <w:pPr>
      <w:pBdr>
        <w:bottom w:val="single" w:sz="6" w:space="1" w:color="auto"/>
      </w:pBdr>
      <w:jc w:val="right"/>
      <w:rPr>
        <w:sz w:val="24"/>
      </w:rPr>
    </w:pPr>
  </w:p>
  <w:p w14:paraId="545FDA3A" w14:textId="77777777" w:rsidR="00444035" w:rsidRDefault="004440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44035" w14:paraId="65D30BEC" w14:textId="77777777">
      <w:tc>
        <w:tcPr>
          <w:tcW w:w="6379" w:type="dxa"/>
        </w:tcPr>
        <w:p w14:paraId="636785AB" w14:textId="70954581" w:rsidR="00444035" w:rsidRDefault="00FE0090">
          <w:r w:rsidRPr="00FE0090">
            <w:t>Supplement and Fitness Shop</w:t>
          </w:r>
        </w:p>
      </w:tc>
      <w:tc>
        <w:tcPr>
          <w:tcW w:w="3179" w:type="dxa"/>
        </w:tcPr>
        <w:p w14:paraId="157FE078" w14:textId="5600B1BB" w:rsidR="00444035" w:rsidRDefault="00F34309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</w:t>
          </w:r>
          <w:r w:rsidR="008B73D9">
            <w:t>1</w:t>
          </w:r>
          <w:r>
            <w:t>&gt;</w:t>
          </w:r>
        </w:p>
      </w:tc>
    </w:tr>
    <w:tr w:rsidR="00444035" w14:paraId="70636E82" w14:textId="77777777">
      <w:tc>
        <w:tcPr>
          <w:tcW w:w="6379" w:type="dxa"/>
        </w:tcPr>
        <w:p w14:paraId="6C7D3CA4" w14:textId="77777777" w:rsidR="00444035" w:rsidRDefault="004455A2">
          <w:fldSimple w:instr=" TITLE  \* MERGEFORMAT ">
            <w:r>
              <w:t>Software Architecture Document</w:t>
            </w:r>
          </w:fldSimple>
        </w:p>
      </w:tc>
      <w:tc>
        <w:tcPr>
          <w:tcW w:w="3179" w:type="dxa"/>
        </w:tcPr>
        <w:p w14:paraId="1B8C4C9A" w14:textId="576A8C9B" w:rsidR="00444035" w:rsidRDefault="00F34309">
          <w:r>
            <w:t xml:space="preserve">  Date:  </w:t>
          </w:r>
          <w:r w:rsidR="008B73D9">
            <w:t>5</w:t>
          </w:r>
          <w:r w:rsidR="00FE0090">
            <w:t>/</w:t>
          </w:r>
          <w:r w:rsidR="008B73D9">
            <w:t>12</w:t>
          </w:r>
          <w:r w:rsidR="00FE0090">
            <w:t>/2024</w:t>
          </w:r>
        </w:p>
      </w:tc>
    </w:tr>
    <w:tr w:rsidR="00444035" w14:paraId="7E8D90A3" w14:textId="77777777">
      <w:tc>
        <w:tcPr>
          <w:tcW w:w="9558" w:type="dxa"/>
          <w:gridSpan w:val="2"/>
        </w:tcPr>
        <w:p w14:paraId="319364C4" w14:textId="77777777" w:rsidR="00444035" w:rsidRDefault="00F34309">
          <w:r>
            <w:t>&lt;document identifier&gt;</w:t>
          </w:r>
        </w:p>
      </w:tc>
    </w:tr>
  </w:tbl>
  <w:p w14:paraId="17F2AA77" w14:textId="77777777" w:rsidR="00444035" w:rsidRDefault="004440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96BB7" w14:textId="77777777" w:rsidR="00444035" w:rsidRDefault="004440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8FC4D25"/>
    <w:multiLevelType w:val="hybridMultilevel"/>
    <w:tmpl w:val="9F48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77007"/>
    <w:multiLevelType w:val="hybridMultilevel"/>
    <w:tmpl w:val="3528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822B1"/>
    <w:multiLevelType w:val="hybridMultilevel"/>
    <w:tmpl w:val="2D9E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5369C"/>
    <w:multiLevelType w:val="hybridMultilevel"/>
    <w:tmpl w:val="9EBE7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46D7F"/>
    <w:multiLevelType w:val="hybridMultilevel"/>
    <w:tmpl w:val="BC28C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F4E4A"/>
    <w:multiLevelType w:val="multilevel"/>
    <w:tmpl w:val="80CEE6C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AAD187B"/>
    <w:multiLevelType w:val="hybridMultilevel"/>
    <w:tmpl w:val="C5002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D6983"/>
    <w:multiLevelType w:val="hybridMultilevel"/>
    <w:tmpl w:val="277E6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AE40F8"/>
    <w:multiLevelType w:val="hybridMultilevel"/>
    <w:tmpl w:val="3F587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C2913"/>
    <w:multiLevelType w:val="hybridMultilevel"/>
    <w:tmpl w:val="1326E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20999"/>
    <w:multiLevelType w:val="hybridMultilevel"/>
    <w:tmpl w:val="A4B06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4C28A6"/>
    <w:multiLevelType w:val="hybridMultilevel"/>
    <w:tmpl w:val="271CD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A5D00"/>
    <w:multiLevelType w:val="hybridMultilevel"/>
    <w:tmpl w:val="3D7E9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2792F"/>
    <w:multiLevelType w:val="hybridMultilevel"/>
    <w:tmpl w:val="A3B85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9172A"/>
    <w:multiLevelType w:val="hybridMultilevel"/>
    <w:tmpl w:val="D052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9789A"/>
    <w:multiLevelType w:val="hybridMultilevel"/>
    <w:tmpl w:val="EF460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D3F7F"/>
    <w:multiLevelType w:val="hybridMultilevel"/>
    <w:tmpl w:val="3CCCC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54066"/>
    <w:multiLevelType w:val="hybridMultilevel"/>
    <w:tmpl w:val="A3743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0430F"/>
    <w:multiLevelType w:val="hybridMultilevel"/>
    <w:tmpl w:val="8C368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157FBC"/>
    <w:multiLevelType w:val="hybridMultilevel"/>
    <w:tmpl w:val="3B12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EF0682"/>
    <w:multiLevelType w:val="hybridMultilevel"/>
    <w:tmpl w:val="B6428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FB4D03"/>
    <w:multiLevelType w:val="hybridMultilevel"/>
    <w:tmpl w:val="7E7AA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40B21"/>
    <w:multiLevelType w:val="hybridMultilevel"/>
    <w:tmpl w:val="3A902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A4849"/>
    <w:multiLevelType w:val="hybridMultilevel"/>
    <w:tmpl w:val="A0D8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C4A52"/>
    <w:multiLevelType w:val="hybridMultilevel"/>
    <w:tmpl w:val="02C22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4F37F1"/>
    <w:multiLevelType w:val="hybridMultilevel"/>
    <w:tmpl w:val="B3C04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2978C6"/>
    <w:multiLevelType w:val="hybridMultilevel"/>
    <w:tmpl w:val="275C5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666D2"/>
    <w:multiLevelType w:val="hybridMultilevel"/>
    <w:tmpl w:val="976A6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24212"/>
    <w:multiLevelType w:val="hybridMultilevel"/>
    <w:tmpl w:val="D8F82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D33333"/>
    <w:multiLevelType w:val="hybridMultilevel"/>
    <w:tmpl w:val="DFA2E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BB1939"/>
    <w:multiLevelType w:val="hybridMultilevel"/>
    <w:tmpl w:val="A44A4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9F0E21"/>
    <w:multiLevelType w:val="hybridMultilevel"/>
    <w:tmpl w:val="98662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E800E5"/>
    <w:multiLevelType w:val="hybridMultilevel"/>
    <w:tmpl w:val="F32C6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767532"/>
    <w:multiLevelType w:val="hybridMultilevel"/>
    <w:tmpl w:val="9684F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E25D2"/>
    <w:multiLevelType w:val="hybridMultilevel"/>
    <w:tmpl w:val="5DA2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70431"/>
    <w:multiLevelType w:val="hybridMultilevel"/>
    <w:tmpl w:val="D4DEB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6E7E29"/>
    <w:multiLevelType w:val="hybridMultilevel"/>
    <w:tmpl w:val="7D689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AB1064"/>
    <w:multiLevelType w:val="hybridMultilevel"/>
    <w:tmpl w:val="DFC66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EE1115"/>
    <w:multiLevelType w:val="hybridMultilevel"/>
    <w:tmpl w:val="2F3EE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8A68E1"/>
    <w:multiLevelType w:val="hybridMultilevel"/>
    <w:tmpl w:val="B380B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194CA9"/>
    <w:multiLevelType w:val="hybridMultilevel"/>
    <w:tmpl w:val="438E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44338">
    <w:abstractNumId w:val="0"/>
  </w:num>
  <w:num w:numId="2" w16cid:durableId="1452746159">
    <w:abstractNumId w:val="6"/>
  </w:num>
  <w:num w:numId="3" w16cid:durableId="1732381717">
    <w:abstractNumId w:val="41"/>
  </w:num>
  <w:num w:numId="4" w16cid:durableId="1163663977">
    <w:abstractNumId w:val="5"/>
  </w:num>
  <w:num w:numId="5" w16cid:durableId="2038695538">
    <w:abstractNumId w:val="14"/>
  </w:num>
  <w:num w:numId="6" w16cid:durableId="1747875723">
    <w:abstractNumId w:val="23"/>
  </w:num>
  <w:num w:numId="7" w16cid:durableId="1007635997">
    <w:abstractNumId w:val="31"/>
  </w:num>
  <w:num w:numId="8" w16cid:durableId="1211261584">
    <w:abstractNumId w:val="3"/>
  </w:num>
  <w:num w:numId="9" w16cid:durableId="990982332">
    <w:abstractNumId w:val="22"/>
  </w:num>
  <w:num w:numId="10" w16cid:durableId="205219872">
    <w:abstractNumId w:val="24"/>
  </w:num>
  <w:num w:numId="11" w16cid:durableId="1644458865">
    <w:abstractNumId w:val="40"/>
  </w:num>
  <w:num w:numId="12" w16cid:durableId="1720547230">
    <w:abstractNumId w:val="34"/>
  </w:num>
  <w:num w:numId="13" w16cid:durableId="1393700772">
    <w:abstractNumId w:val="17"/>
  </w:num>
  <w:num w:numId="14" w16cid:durableId="2002804572">
    <w:abstractNumId w:val="15"/>
  </w:num>
  <w:num w:numId="15" w16cid:durableId="319622357">
    <w:abstractNumId w:val="21"/>
  </w:num>
  <w:num w:numId="16" w16cid:durableId="1230841324">
    <w:abstractNumId w:val="16"/>
  </w:num>
  <w:num w:numId="17" w16cid:durableId="1830124694">
    <w:abstractNumId w:val="18"/>
  </w:num>
  <w:num w:numId="18" w16cid:durableId="346491954">
    <w:abstractNumId w:val="25"/>
  </w:num>
  <w:num w:numId="19" w16cid:durableId="1057975188">
    <w:abstractNumId w:val="8"/>
  </w:num>
  <w:num w:numId="20" w16cid:durableId="1889339720">
    <w:abstractNumId w:val="37"/>
  </w:num>
  <w:num w:numId="21" w16cid:durableId="1660187973">
    <w:abstractNumId w:val="2"/>
  </w:num>
  <w:num w:numId="22" w16cid:durableId="1283877281">
    <w:abstractNumId w:val="38"/>
  </w:num>
  <w:num w:numId="23" w16cid:durableId="1492328821">
    <w:abstractNumId w:val="13"/>
  </w:num>
  <w:num w:numId="24" w16cid:durableId="912932027">
    <w:abstractNumId w:val="20"/>
  </w:num>
  <w:num w:numId="25" w16cid:durableId="1732772752">
    <w:abstractNumId w:val="28"/>
  </w:num>
  <w:num w:numId="26" w16cid:durableId="56369870">
    <w:abstractNumId w:val="33"/>
  </w:num>
  <w:num w:numId="27" w16cid:durableId="480969239">
    <w:abstractNumId w:val="29"/>
  </w:num>
  <w:num w:numId="28" w16cid:durableId="122307090">
    <w:abstractNumId w:val="36"/>
  </w:num>
  <w:num w:numId="29" w16cid:durableId="1409620890">
    <w:abstractNumId w:val="7"/>
  </w:num>
  <w:num w:numId="30" w16cid:durableId="1771777350">
    <w:abstractNumId w:val="11"/>
  </w:num>
  <w:num w:numId="31" w16cid:durableId="891237142">
    <w:abstractNumId w:val="10"/>
  </w:num>
  <w:num w:numId="32" w16cid:durableId="1445883435">
    <w:abstractNumId w:val="12"/>
  </w:num>
  <w:num w:numId="33" w16cid:durableId="1365058771">
    <w:abstractNumId w:val="35"/>
  </w:num>
  <w:num w:numId="34" w16cid:durableId="953093026">
    <w:abstractNumId w:val="1"/>
  </w:num>
  <w:num w:numId="35" w16cid:durableId="1856647454">
    <w:abstractNumId w:val="4"/>
  </w:num>
  <w:num w:numId="36" w16cid:durableId="886843226">
    <w:abstractNumId w:val="27"/>
  </w:num>
  <w:num w:numId="37" w16cid:durableId="987326709">
    <w:abstractNumId w:val="19"/>
  </w:num>
  <w:num w:numId="38" w16cid:durableId="20135125">
    <w:abstractNumId w:val="39"/>
  </w:num>
  <w:num w:numId="39" w16cid:durableId="1514958373">
    <w:abstractNumId w:val="30"/>
  </w:num>
  <w:num w:numId="40" w16cid:durableId="465271121">
    <w:abstractNumId w:val="32"/>
  </w:num>
  <w:num w:numId="41" w16cid:durableId="316230159">
    <w:abstractNumId w:val="26"/>
  </w:num>
  <w:num w:numId="42" w16cid:durableId="1912617321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activeWritingStyle w:appName="MSWord" w:lang="en-US" w:vendorID="64" w:dllVersion="4096" w:nlCheck="1" w:checkStyle="0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A2"/>
    <w:rsid w:val="00002CD1"/>
    <w:rsid w:val="00012C47"/>
    <w:rsid w:val="00023A10"/>
    <w:rsid w:val="00046E35"/>
    <w:rsid w:val="00074968"/>
    <w:rsid w:val="000C0ABE"/>
    <w:rsid w:val="000D6CEF"/>
    <w:rsid w:val="000E7B04"/>
    <w:rsid w:val="00134076"/>
    <w:rsid w:val="001571CD"/>
    <w:rsid w:val="001733B2"/>
    <w:rsid w:val="00190221"/>
    <w:rsid w:val="001F3556"/>
    <w:rsid w:val="002200F5"/>
    <w:rsid w:val="002425BC"/>
    <w:rsid w:val="002439C9"/>
    <w:rsid w:val="00282886"/>
    <w:rsid w:val="002959C5"/>
    <w:rsid w:val="002C07A5"/>
    <w:rsid w:val="002C6428"/>
    <w:rsid w:val="002D725E"/>
    <w:rsid w:val="002F6BE3"/>
    <w:rsid w:val="00312B1D"/>
    <w:rsid w:val="0034582A"/>
    <w:rsid w:val="00372672"/>
    <w:rsid w:val="0037797F"/>
    <w:rsid w:val="00377C2F"/>
    <w:rsid w:val="00387778"/>
    <w:rsid w:val="003A7CA6"/>
    <w:rsid w:val="003C7318"/>
    <w:rsid w:val="00404E18"/>
    <w:rsid w:val="00405394"/>
    <w:rsid w:val="004153EE"/>
    <w:rsid w:val="00444035"/>
    <w:rsid w:val="004455A2"/>
    <w:rsid w:val="00454D35"/>
    <w:rsid w:val="00482843"/>
    <w:rsid w:val="004C2E8D"/>
    <w:rsid w:val="00501672"/>
    <w:rsid w:val="00511087"/>
    <w:rsid w:val="005173D3"/>
    <w:rsid w:val="00534537"/>
    <w:rsid w:val="00573DA9"/>
    <w:rsid w:val="005760B5"/>
    <w:rsid w:val="005C17D7"/>
    <w:rsid w:val="005F63F9"/>
    <w:rsid w:val="0061403C"/>
    <w:rsid w:val="006149F6"/>
    <w:rsid w:val="00626D6C"/>
    <w:rsid w:val="006E20DA"/>
    <w:rsid w:val="006E3F5A"/>
    <w:rsid w:val="006F78D3"/>
    <w:rsid w:val="00725E46"/>
    <w:rsid w:val="00726D0A"/>
    <w:rsid w:val="0077006E"/>
    <w:rsid w:val="0077472D"/>
    <w:rsid w:val="00782896"/>
    <w:rsid w:val="00783FE0"/>
    <w:rsid w:val="007C1323"/>
    <w:rsid w:val="007C2C0D"/>
    <w:rsid w:val="007C560D"/>
    <w:rsid w:val="00801651"/>
    <w:rsid w:val="00806DD4"/>
    <w:rsid w:val="0081734F"/>
    <w:rsid w:val="008520E6"/>
    <w:rsid w:val="00874830"/>
    <w:rsid w:val="00882AFB"/>
    <w:rsid w:val="008B73D9"/>
    <w:rsid w:val="008C1910"/>
    <w:rsid w:val="008C7648"/>
    <w:rsid w:val="008D4DD6"/>
    <w:rsid w:val="009871B7"/>
    <w:rsid w:val="009A1293"/>
    <w:rsid w:val="009B582A"/>
    <w:rsid w:val="009C7011"/>
    <w:rsid w:val="009D6505"/>
    <w:rsid w:val="009D72B0"/>
    <w:rsid w:val="00A0216D"/>
    <w:rsid w:val="00A15504"/>
    <w:rsid w:val="00A31633"/>
    <w:rsid w:val="00A41CB0"/>
    <w:rsid w:val="00A44B6A"/>
    <w:rsid w:val="00A548EA"/>
    <w:rsid w:val="00A721D7"/>
    <w:rsid w:val="00A77D35"/>
    <w:rsid w:val="00AA4F8F"/>
    <w:rsid w:val="00AC3F88"/>
    <w:rsid w:val="00B10CED"/>
    <w:rsid w:val="00B70008"/>
    <w:rsid w:val="00B72EB8"/>
    <w:rsid w:val="00B878CC"/>
    <w:rsid w:val="00B94C71"/>
    <w:rsid w:val="00BA778C"/>
    <w:rsid w:val="00C24E89"/>
    <w:rsid w:val="00C6469B"/>
    <w:rsid w:val="00C915C6"/>
    <w:rsid w:val="00C92ABD"/>
    <w:rsid w:val="00CA75DD"/>
    <w:rsid w:val="00CB5351"/>
    <w:rsid w:val="00D371CD"/>
    <w:rsid w:val="00DD1B82"/>
    <w:rsid w:val="00DD4FA1"/>
    <w:rsid w:val="00DE7C95"/>
    <w:rsid w:val="00DF2660"/>
    <w:rsid w:val="00E05CB3"/>
    <w:rsid w:val="00E369A5"/>
    <w:rsid w:val="00E37189"/>
    <w:rsid w:val="00EF6266"/>
    <w:rsid w:val="00F264FB"/>
    <w:rsid w:val="00F34309"/>
    <w:rsid w:val="00F40EB2"/>
    <w:rsid w:val="00F425D5"/>
    <w:rsid w:val="00F656EE"/>
    <w:rsid w:val="00F9477C"/>
    <w:rsid w:val="00FC74D7"/>
    <w:rsid w:val="00FE0090"/>
    <w:rsid w:val="00FE40EC"/>
    <w:rsid w:val="00FE7CED"/>
    <w:rsid w:val="00FF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D2AEFE"/>
  <w15:chartTrackingRefBased/>
  <w15:docId w15:val="{AE981FFF-CEDF-44E9-A917-2536E1D4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82896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801651"/>
    <w:pPr>
      <w:numPr>
        <w:ilvl w:val="2"/>
      </w:numPr>
      <w:outlineLvl w:val="2"/>
    </w:pPr>
    <w:rPr>
      <w:rFonts w:ascii="Times New Roman" w:hAnsi="Times New Roman"/>
      <w:i/>
      <w:sz w:val="20"/>
    </w:rPr>
  </w:style>
  <w:style w:type="paragraph" w:styleId="Heading4">
    <w:name w:val="heading 4"/>
    <w:basedOn w:val="Heading1"/>
    <w:next w:val="Normal"/>
    <w:qFormat/>
    <w:rsid w:val="00801651"/>
    <w:pPr>
      <w:numPr>
        <w:ilvl w:val="3"/>
      </w:numPr>
      <w:outlineLvl w:val="3"/>
    </w:pPr>
    <w:rPr>
      <w:rFonts w:ascii="Times New Roman" w:hAnsi="Times New Roman"/>
      <w:i/>
      <w:sz w:val="20"/>
      <w:u w:val="single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DF2660"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FE0090"/>
    <w:rPr>
      <w:rFonts w:ascii="Arial" w:hAnsi="Arial"/>
      <w:b/>
      <w:sz w:val="36"/>
    </w:rPr>
  </w:style>
  <w:style w:type="paragraph" w:styleId="ListParagraph">
    <w:name w:val="List Paragraph"/>
    <w:basedOn w:val="Normal"/>
    <w:uiPriority w:val="34"/>
    <w:qFormat/>
    <w:rsid w:val="00DF26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C92ABD"/>
    <w:rPr>
      <w:rFonts w:ascii="Arial" w:hAnsi="Arial"/>
      <w:b/>
    </w:rPr>
  </w:style>
  <w:style w:type="character" w:styleId="UnresolvedMention">
    <w:name w:val="Unresolved Mention"/>
    <w:basedOn w:val="DefaultParagraphFont"/>
    <w:uiPriority w:val="99"/>
    <w:rsid w:val="0087483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520E6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10CE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9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ecs.csun.edu/~rlingard/COMP684/Example2SoftArch.ht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viblo.asia/p/api-gateway-la-gi-tai-sao-mot-he-thong-microservices-lai-can-api-gateway-Do754pDX5M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header" Target="header3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All%20Courses\Elements%20of%20Software%20Engineering\Dr.Nguyen%20Vu\project\assignments\tpl\rup_s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DD017-4537-4F1D-9390-522CC9E2B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1023</TotalTime>
  <Pages>18</Pages>
  <Words>2505</Words>
  <Characters>14284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Architecture Document</vt:lpstr>
    </vt:vector>
  </TitlesOfParts>
  <Company>&lt;Company Name&gt;</Company>
  <LinksUpToDate>false</LinksUpToDate>
  <CharactersWithSpaces>16756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Huy Nguyen</dc:creator>
  <cp:keywords/>
  <dc:description/>
  <cp:lastModifiedBy>NGUYỄN TRẦN ĐỨC THIỆN</cp:lastModifiedBy>
  <cp:revision>76</cp:revision>
  <cp:lastPrinted>1899-12-31T17:00:00Z</cp:lastPrinted>
  <dcterms:created xsi:type="dcterms:W3CDTF">2015-06-17T01:17:00Z</dcterms:created>
  <dcterms:modified xsi:type="dcterms:W3CDTF">2024-12-09T12:00:00Z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